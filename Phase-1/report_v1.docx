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295" w:rsidRDefault="00620295">
      <w:pPr>
        <w:pStyle w:val="TOCHeading"/>
      </w:pPr>
    </w:p>
    <w:p w:rsidR="00807A9F" w:rsidRDefault="00807A9F" w:rsidP="00807A9F">
      <w:pPr>
        <w:jc w:val="center"/>
        <w:rPr>
          <w:rFonts w:cs="Tahoma"/>
          <w:b/>
          <w:sz w:val="20"/>
          <w:szCs w:val="20"/>
        </w:rPr>
      </w:pPr>
    </w:p>
    <w:p w:rsidR="00C737C9" w:rsidRPr="00C12C14" w:rsidRDefault="00C737C9" w:rsidP="00620295">
      <w:pPr>
        <w:rPr>
          <w:rFonts w:ascii="Arial Rounded MT Bold" w:hAnsi="Arial Rounded MT Bold"/>
          <w:b/>
          <w:color w:val="1F4E79"/>
          <w:sz w:val="144"/>
          <w:szCs w:val="32"/>
        </w:rPr>
      </w:pPr>
    </w:p>
    <w:p w:rsidR="00EA6552" w:rsidRPr="00C12C14" w:rsidRDefault="00EA6552" w:rsidP="00EA6552">
      <w:pPr>
        <w:jc w:val="center"/>
        <w:rPr>
          <w:rFonts w:ascii="Arial Rounded MT Bold" w:hAnsi="Arial Rounded MT Bold" w:cs="Tahoma"/>
          <w:b/>
          <w:color w:val="1F4E79"/>
          <w:sz w:val="52"/>
          <w:szCs w:val="20"/>
        </w:rPr>
      </w:pPr>
      <w:r w:rsidRPr="00C12C14">
        <w:rPr>
          <w:rFonts w:ascii="Arial Rounded MT Bold" w:hAnsi="Arial Rounded MT Bold" w:cs="Tahoma"/>
          <w:b/>
          <w:color w:val="1F4E79"/>
          <w:sz w:val="52"/>
          <w:szCs w:val="20"/>
        </w:rPr>
        <w:t>Design and Implementation of a Data Warehouse for a Retail Store with Store-level Data</w:t>
      </w:r>
    </w:p>
    <w:p w:rsidR="00C92145" w:rsidRPr="00C12C14" w:rsidRDefault="00C92145" w:rsidP="00EA6552">
      <w:pPr>
        <w:jc w:val="center"/>
        <w:rPr>
          <w:rFonts w:ascii="Arial Rounded MT Bold" w:hAnsi="Arial Rounded MT Bold" w:cs="Tahoma"/>
          <w:b/>
          <w:color w:val="1F4E79"/>
          <w:sz w:val="52"/>
          <w:szCs w:val="20"/>
        </w:rPr>
      </w:pPr>
    </w:p>
    <w:p w:rsidR="005D44A6" w:rsidRPr="00C12C14" w:rsidRDefault="005D44A6" w:rsidP="00EA6552">
      <w:pPr>
        <w:jc w:val="center"/>
        <w:rPr>
          <w:rFonts w:ascii="Arial Rounded MT Bold" w:hAnsi="Arial Rounded MT Bold" w:cs="Tahoma"/>
          <w:b/>
          <w:color w:val="1F4E79"/>
          <w:sz w:val="52"/>
          <w:szCs w:val="20"/>
        </w:rPr>
      </w:pPr>
    </w:p>
    <w:p w:rsidR="00C92145" w:rsidRDefault="00C92145" w:rsidP="00C92145">
      <w:pPr>
        <w:jc w:val="center"/>
        <w:rPr>
          <w:rFonts w:cs="Calibri"/>
          <w:b/>
          <w:sz w:val="40"/>
          <w:szCs w:val="20"/>
        </w:rPr>
      </w:pPr>
      <w:r w:rsidRPr="00C737C9">
        <w:rPr>
          <w:rFonts w:cs="Calibri"/>
          <w:b/>
          <w:sz w:val="40"/>
          <w:szCs w:val="20"/>
        </w:rPr>
        <w:t>Consulting Report-1</w:t>
      </w:r>
    </w:p>
    <w:p w:rsidR="00C92145" w:rsidRDefault="00C92145" w:rsidP="00C92145">
      <w:pPr>
        <w:jc w:val="center"/>
        <w:rPr>
          <w:i/>
          <w:sz w:val="28"/>
          <w:szCs w:val="20"/>
        </w:rPr>
      </w:pPr>
      <w:r w:rsidRPr="00AB69ED">
        <w:rPr>
          <w:i/>
          <w:sz w:val="28"/>
          <w:szCs w:val="20"/>
        </w:rPr>
        <w:t>Requirements Gathering to Create Business Questions</w:t>
      </w:r>
    </w:p>
    <w:p w:rsidR="00731642" w:rsidRDefault="00731642" w:rsidP="00C92145">
      <w:pPr>
        <w:jc w:val="center"/>
      </w:pPr>
    </w:p>
    <w:p w:rsidR="00B554ED" w:rsidRPr="00A46125" w:rsidRDefault="00B554ED" w:rsidP="00C92145">
      <w:pPr>
        <w:jc w:val="center"/>
        <w:rPr>
          <w:b/>
        </w:rPr>
      </w:pPr>
      <w:r w:rsidRPr="00A46125">
        <w:rPr>
          <w:b/>
        </w:rPr>
        <w:t>George, Alpha</w:t>
      </w:r>
    </w:p>
    <w:p w:rsidR="00B554ED" w:rsidRPr="00A46125" w:rsidRDefault="00B554ED" w:rsidP="00C92145">
      <w:pPr>
        <w:jc w:val="center"/>
        <w:rPr>
          <w:b/>
        </w:rPr>
      </w:pPr>
      <w:r w:rsidRPr="00A46125">
        <w:rPr>
          <w:b/>
        </w:rPr>
        <w:t>Rafi, Parvez</w:t>
      </w:r>
    </w:p>
    <w:p w:rsidR="00C92145" w:rsidRPr="00C12C14" w:rsidRDefault="00822332" w:rsidP="00EA6552">
      <w:pPr>
        <w:jc w:val="center"/>
        <w:rPr>
          <w:rFonts w:ascii="Arial Rounded MT Bold" w:hAnsi="Arial Rounded MT Bold" w:cs="Tahoma"/>
          <w:b/>
          <w:color w:val="1F4E79"/>
          <w:sz w:val="52"/>
          <w:szCs w:val="20"/>
        </w:rPr>
      </w:pPr>
      <w:r w:rsidRPr="00A46125">
        <w:rPr>
          <w:b/>
        </w:rPr>
        <w:t xml:space="preserve">Shetty, </w:t>
      </w:r>
      <w:r w:rsidR="00E73C98" w:rsidRPr="00A46125">
        <w:rPr>
          <w:b/>
        </w:rPr>
        <w:t>Sharvil</w:t>
      </w:r>
    </w:p>
    <w:p w:rsidR="00F14366" w:rsidRDefault="00620295" w:rsidP="00620295">
      <w:r>
        <w:br w:type="page"/>
      </w:r>
      <w:r w:rsidR="00F14366">
        <w:lastRenderedPageBreak/>
        <w:t>Table of Contents</w:t>
      </w:r>
    </w:p>
    <w:p w:rsidR="00220EC5" w:rsidRDefault="00F14366">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6219481" w:history="1">
        <w:r w:rsidR="00220EC5" w:rsidRPr="00AF5D57">
          <w:rPr>
            <w:rStyle w:val="Hyperlink"/>
            <w:noProof/>
          </w:rPr>
          <w:t>1.</w:t>
        </w:r>
        <w:r w:rsidR="00220EC5">
          <w:rPr>
            <w:rFonts w:asciiTheme="minorHAnsi" w:eastAsiaTheme="minorEastAsia" w:hAnsiTheme="minorHAnsi" w:cstheme="minorBidi"/>
            <w:noProof/>
          </w:rPr>
          <w:tab/>
        </w:r>
        <w:r w:rsidR="00220EC5" w:rsidRPr="00AF5D57">
          <w:rPr>
            <w:rStyle w:val="Hyperlink"/>
            <w:noProof/>
          </w:rPr>
          <w:t>Introduction</w:t>
        </w:r>
        <w:r w:rsidR="00220EC5">
          <w:rPr>
            <w:noProof/>
            <w:webHidden/>
          </w:rPr>
          <w:tab/>
        </w:r>
        <w:r w:rsidR="00220EC5">
          <w:rPr>
            <w:noProof/>
            <w:webHidden/>
          </w:rPr>
          <w:fldChar w:fldCharType="begin"/>
        </w:r>
        <w:r w:rsidR="00220EC5">
          <w:rPr>
            <w:noProof/>
            <w:webHidden/>
          </w:rPr>
          <w:instrText xml:space="preserve"> PAGEREF _Toc476219481 \h </w:instrText>
        </w:r>
        <w:r w:rsidR="00220EC5">
          <w:rPr>
            <w:noProof/>
            <w:webHidden/>
          </w:rPr>
        </w:r>
        <w:r w:rsidR="00220EC5">
          <w:rPr>
            <w:noProof/>
            <w:webHidden/>
          </w:rPr>
          <w:fldChar w:fldCharType="separate"/>
        </w:r>
        <w:r w:rsidR="00220EC5">
          <w:rPr>
            <w:noProof/>
            <w:webHidden/>
          </w:rPr>
          <w:t>3</w:t>
        </w:r>
        <w:r w:rsidR="00220EC5">
          <w:rPr>
            <w:noProof/>
            <w:webHidden/>
          </w:rPr>
          <w:fldChar w:fldCharType="end"/>
        </w:r>
      </w:hyperlink>
    </w:p>
    <w:p w:rsidR="00220EC5" w:rsidRDefault="00220EC5">
      <w:pPr>
        <w:pStyle w:val="TOC1"/>
        <w:tabs>
          <w:tab w:val="left" w:pos="440"/>
          <w:tab w:val="right" w:leader="dot" w:pos="9350"/>
        </w:tabs>
        <w:rPr>
          <w:rFonts w:asciiTheme="minorHAnsi" w:eastAsiaTheme="minorEastAsia" w:hAnsiTheme="minorHAnsi" w:cstheme="minorBidi"/>
          <w:noProof/>
        </w:rPr>
      </w:pPr>
      <w:hyperlink w:anchor="_Toc476219482" w:history="1">
        <w:r w:rsidRPr="00AF5D57">
          <w:rPr>
            <w:rStyle w:val="Hyperlink"/>
            <w:noProof/>
          </w:rPr>
          <w:t>2.</w:t>
        </w:r>
        <w:r>
          <w:rPr>
            <w:rFonts w:asciiTheme="minorHAnsi" w:eastAsiaTheme="minorEastAsia" w:hAnsiTheme="minorHAnsi" w:cstheme="minorBidi"/>
            <w:noProof/>
          </w:rPr>
          <w:tab/>
        </w:r>
        <w:r w:rsidRPr="00AF5D57">
          <w:rPr>
            <w:rStyle w:val="Hyperlink"/>
            <w:noProof/>
          </w:rPr>
          <w:t>Details about the Data</w:t>
        </w:r>
        <w:r>
          <w:rPr>
            <w:noProof/>
            <w:webHidden/>
          </w:rPr>
          <w:tab/>
        </w:r>
        <w:r>
          <w:rPr>
            <w:noProof/>
            <w:webHidden/>
          </w:rPr>
          <w:fldChar w:fldCharType="begin"/>
        </w:r>
        <w:r>
          <w:rPr>
            <w:noProof/>
            <w:webHidden/>
          </w:rPr>
          <w:instrText xml:space="preserve"> PAGEREF _Toc476219482 \h </w:instrText>
        </w:r>
        <w:r>
          <w:rPr>
            <w:noProof/>
            <w:webHidden/>
          </w:rPr>
        </w:r>
        <w:r>
          <w:rPr>
            <w:noProof/>
            <w:webHidden/>
          </w:rPr>
          <w:fldChar w:fldCharType="separate"/>
        </w:r>
        <w:r>
          <w:rPr>
            <w:noProof/>
            <w:webHidden/>
          </w:rPr>
          <w:t>4</w:t>
        </w:r>
        <w:r>
          <w:rPr>
            <w:noProof/>
            <w:webHidden/>
          </w:rPr>
          <w:fldChar w:fldCharType="end"/>
        </w:r>
      </w:hyperlink>
    </w:p>
    <w:p w:rsidR="00220EC5" w:rsidRDefault="00220EC5">
      <w:pPr>
        <w:pStyle w:val="TOC2"/>
        <w:tabs>
          <w:tab w:val="left" w:pos="880"/>
          <w:tab w:val="right" w:leader="dot" w:pos="9350"/>
        </w:tabs>
        <w:rPr>
          <w:rFonts w:asciiTheme="minorHAnsi" w:eastAsiaTheme="minorEastAsia" w:hAnsiTheme="minorHAnsi" w:cstheme="minorBidi"/>
          <w:noProof/>
        </w:rPr>
      </w:pPr>
      <w:hyperlink w:anchor="_Toc476219483" w:history="1">
        <w:r w:rsidRPr="00AF5D57">
          <w:rPr>
            <w:rStyle w:val="Hyperlink"/>
            <w:noProof/>
          </w:rPr>
          <w:t>2.1.</w:t>
        </w:r>
        <w:r>
          <w:rPr>
            <w:rFonts w:asciiTheme="minorHAnsi" w:eastAsiaTheme="minorEastAsia" w:hAnsiTheme="minorHAnsi" w:cstheme="minorBidi"/>
            <w:noProof/>
          </w:rPr>
          <w:tab/>
        </w:r>
        <w:r w:rsidRPr="00AF5D57">
          <w:rPr>
            <w:rStyle w:val="Hyperlink"/>
            <w:noProof/>
          </w:rPr>
          <w:t>Understanding of the data</w:t>
        </w:r>
        <w:r>
          <w:rPr>
            <w:noProof/>
            <w:webHidden/>
          </w:rPr>
          <w:tab/>
        </w:r>
        <w:r>
          <w:rPr>
            <w:noProof/>
            <w:webHidden/>
          </w:rPr>
          <w:fldChar w:fldCharType="begin"/>
        </w:r>
        <w:r>
          <w:rPr>
            <w:noProof/>
            <w:webHidden/>
          </w:rPr>
          <w:instrText xml:space="preserve"> PAGEREF _Toc476219483 \h </w:instrText>
        </w:r>
        <w:r>
          <w:rPr>
            <w:noProof/>
            <w:webHidden/>
          </w:rPr>
        </w:r>
        <w:r>
          <w:rPr>
            <w:noProof/>
            <w:webHidden/>
          </w:rPr>
          <w:fldChar w:fldCharType="separate"/>
        </w:r>
        <w:r>
          <w:rPr>
            <w:noProof/>
            <w:webHidden/>
          </w:rPr>
          <w:t>4</w:t>
        </w:r>
        <w:r>
          <w:rPr>
            <w:noProof/>
            <w:webHidden/>
          </w:rPr>
          <w:fldChar w:fldCharType="end"/>
        </w:r>
      </w:hyperlink>
    </w:p>
    <w:p w:rsidR="00220EC5" w:rsidRDefault="00220EC5">
      <w:pPr>
        <w:pStyle w:val="TOC2"/>
        <w:tabs>
          <w:tab w:val="left" w:pos="880"/>
          <w:tab w:val="right" w:leader="dot" w:pos="9350"/>
        </w:tabs>
        <w:rPr>
          <w:rFonts w:asciiTheme="minorHAnsi" w:eastAsiaTheme="minorEastAsia" w:hAnsiTheme="minorHAnsi" w:cstheme="minorBidi"/>
          <w:noProof/>
        </w:rPr>
      </w:pPr>
      <w:hyperlink w:anchor="_Toc476219484" w:history="1">
        <w:r w:rsidRPr="00AF5D57">
          <w:rPr>
            <w:rStyle w:val="Hyperlink"/>
            <w:noProof/>
          </w:rPr>
          <w:t>2.2.</w:t>
        </w:r>
        <w:r>
          <w:rPr>
            <w:rFonts w:asciiTheme="minorHAnsi" w:eastAsiaTheme="minorEastAsia" w:hAnsiTheme="minorHAnsi" w:cstheme="minorBidi"/>
            <w:noProof/>
          </w:rPr>
          <w:tab/>
        </w:r>
        <w:r w:rsidRPr="00AF5D57">
          <w:rPr>
            <w:rStyle w:val="Hyperlink"/>
            <w:noProof/>
          </w:rPr>
          <w:t>Metadata description for all OLTP files</w:t>
        </w:r>
        <w:r>
          <w:rPr>
            <w:noProof/>
            <w:webHidden/>
          </w:rPr>
          <w:tab/>
        </w:r>
        <w:r>
          <w:rPr>
            <w:noProof/>
            <w:webHidden/>
          </w:rPr>
          <w:fldChar w:fldCharType="begin"/>
        </w:r>
        <w:r>
          <w:rPr>
            <w:noProof/>
            <w:webHidden/>
          </w:rPr>
          <w:instrText xml:space="preserve"> PAGEREF _Toc476219484 \h </w:instrText>
        </w:r>
        <w:r>
          <w:rPr>
            <w:noProof/>
            <w:webHidden/>
          </w:rPr>
        </w:r>
        <w:r>
          <w:rPr>
            <w:noProof/>
            <w:webHidden/>
          </w:rPr>
          <w:fldChar w:fldCharType="separate"/>
        </w:r>
        <w:r>
          <w:rPr>
            <w:noProof/>
            <w:webHidden/>
          </w:rPr>
          <w:t>5</w:t>
        </w:r>
        <w:r>
          <w:rPr>
            <w:noProof/>
            <w:webHidden/>
          </w:rPr>
          <w:fldChar w:fldCharType="end"/>
        </w:r>
      </w:hyperlink>
    </w:p>
    <w:p w:rsidR="00220EC5" w:rsidRDefault="00220EC5">
      <w:pPr>
        <w:pStyle w:val="TOC2"/>
        <w:tabs>
          <w:tab w:val="left" w:pos="880"/>
          <w:tab w:val="right" w:leader="dot" w:pos="9350"/>
        </w:tabs>
        <w:rPr>
          <w:rFonts w:asciiTheme="minorHAnsi" w:eastAsiaTheme="minorEastAsia" w:hAnsiTheme="minorHAnsi" w:cstheme="minorBidi"/>
          <w:noProof/>
        </w:rPr>
      </w:pPr>
      <w:hyperlink w:anchor="_Toc476219485" w:history="1">
        <w:r w:rsidRPr="00AF5D57">
          <w:rPr>
            <w:rStyle w:val="Hyperlink"/>
            <w:noProof/>
          </w:rPr>
          <w:t>2.3.</w:t>
        </w:r>
        <w:r>
          <w:rPr>
            <w:rFonts w:asciiTheme="minorHAnsi" w:eastAsiaTheme="minorEastAsia" w:hAnsiTheme="minorHAnsi" w:cstheme="minorBidi"/>
            <w:noProof/>
          </w:rPr>
          <w:tab/>
        </w:r>
        <w:r w:rsidRPr="00AF5D57">
          <w:rPr>
            <w:rStyle w:val="Hyperlink"/>
            <w:noProof/>
          </w:rPr>
          <w:t>Entity-Relationship diagram</w:t>
        </w:r>
        <w:r>
          <w:rPr>
            <w:noProof/>
            <w:webHidden/>
          </w:rPr>
          <w:tab/>
        </w:r>
        <w:r>
          <w:rPr>
            <w:noProof/>
            <w:webHidden/>
          </w:rPr>
          <w:fldChar w:fldCharType="begin"/>
        </w:r>
        <w:r>
          <w:rPr>
            <w:noProof/>
            <w:webHidden/>
          </w:rPr>
          <w:instrText xml:space="preserve"> PAGEREF _Toc476219485 \h </w:instrText>
        </w:r>
        <w:r>
          <w:rPr>
            <w:noProof/>
            <w:webHidden/>
          </w:rPr>
        </w:r>
        <w:r>
          <w:rPr>
            <w:noProof/>
            <w:webHidden/>
          </w:rPr>
          <w:fldChar w:fldCharType="separate"/>
        </w:r>
        <w:r>
          <w:rPr>
            <w:noProof/>
            <w:webHidden/>
          </w:rPr>
          <w:t>9</w:t>
        </w:r>
        <w:r>
          <w:rPr>
            <w:noProof/>
            <w:webHidden/>
          </w:rPr>
          <w:fldChar w:fldCharType="end"/>
        </w:r>
      </w:hyperlink>
    </w:p>
    <w:p w:rsidR="00220EC5" w:rsidRDefault="00220EC5">
      <w:pPr>
        <w:pStyle w:val="TOC1"/>
        <w:tabs>
          <w:tab w:val="left" w:pos="440"/>
          <w:tab w:val="right" w:leader="dot" w:pos="9350"/>
        </w:tabs>
        <w:rPr>
          <w:rFonts w:asciiTheme="minorHAnsi" w:eastAsiaTheme="minorEastAsia" w:hAnsiTheme="minorHAnsi" w:cstheme="minorBidi"/>
          <w:noProof/>
        </w:rPr>
      </w:pPr>
      <w:hyperlink w:anchor="_Toc476219486" w:history="1">
        <w:r w:rsidRPr="00AF5D57">
          <w:rPr>
            <w:rStyle w:val="Hyperlink"/>
            <w:noProof/>
          </w:rPr>
          <w:t>3.</w:t>
        </w:r>
        <w:r>
          <w:rPr>
            <w:rFonts w:asciiTheme="minorHAnsi" w:eastAsiaTheme="minorEastAsia" w:hAnsiTheme="minorHAnsi" w:cstheme="minorBidi"/>
            <w:noProof/>
          </w:rPr>
          <w:tab/>
        </w:r>
        <w:r w:rsidRPr="00AF5D57">
          <w:rPr>
            <w:rStyle w:val="Hyperlink"/>
            <w:noProof/>
          </w:rPr>
          <w:t>Domain Understanding</w:t>
        </w:r>
        <w:r>
          <w:rPr>
            <w:noProof/>
            <w:webHidden/>
          </w:rPr>
          <w:tab/>
        </w:r>
        <w:r>
          <w:rPr>
            <w:noProof/>
            <w:webHidden/>
          </w:rPr>
          <w:fldChar w:fldCharType="begin"/>
        </w:r>
        <w:r>
          <w:rPr>
            <w:noProof/>
            <w:webHidden/>
          </w:rPr>
          <w:instrText xml:space="preserve"> PAGEREF _Toc476219486 \h </w:instrText>
        </w:r>
        <w:r>
          <w:rPr>
            <w:noProof/>
            <w:webHidden/>
          </w:rPr>
        </w:r>
        <w:r>
          <w:rPr>
            <w:noProof/>
            <w:webHidden/>
          </w:rPr>
          <w:fldChar w:fldCharType="separate"/>
        </w:r>
        <w:r>
          <w:rPr>
            <w:noProof/>
            <w:webHidden/>
          </w:rPr>
          <w:t>10</w:t>
        </w:r>
        <w:r>
          <w:rPr>
            <w:noProof/>
            <w:webHidden/>
          </w:rPr>
          <w:fldChar w:fldCharType="end"/>
        </w:r>
      </w:hyperlink>
    </w:p>
    <w:p w:rsidR="00220EC5" w:rsidRDefault="00220EC5">
      <w:pPr>
        <w:pStyle w:val="TOC1"/>
        <w:tabs>
          <w:tab w:val="left" w:pos="440"/>
          <w:tab w:val="right" w:leader="dot" w:pos="9350"/>
        </w:tabs>
        <w:rPr>
          <w:rFonts w:asciiTheme="minorHAnsi" w:eastAsiaTheme="minorEastAsia" w:hAnsiTheme="minorHAnsi" w:cstheme="minorBidi"/>
          <w:noProof/>
        </w:rPr>
      </w:pPr>
      <w:hyperlink w:anchor="_Toc476219487" w:history="1">
        <w:r w:rsidRPr="00AF5D57">
          <w:rPr>
            <w:rStyle w:val="Hyperlink"/>
            <w:noProof/>
          </w:rPr>
          <w:t>4.</w:t>
        </w:r>
        <w:r>
          <w:rPr>
            <w:rFonts w:asciiTheme="minorHAnsi" w:eastAsiaTheme="minorEastAsia" w:hAnsiTheme="minorHAnsi" w:cstheme="minorBidi"/>
            <w:noProof/>
          </w:rPr>
          <w:tab/>
        </w:r>
        <w:r w:rsidRPr="00AF5D57">
          <w:rPr>
            <w:rStyle w:val="Hyperlink"/>
            <w:noProof/>
          </w:rPr>
          <w:t>Business Questions</w:t>
        </w:r>
        <w:r>
          <w:rPr>
            <w:noProof/>
            <w:webHidden/>
          </w:rPr>
          <w:tab/>
        </w:r>
        <w:r>
          <w:rPr>
            <w:noProof/>
            <w:webHidden/>
          </w:rPr>
          <w:fldChar w:fldCharType="begin"/>
        </w:r>
        <w:r>
          <w:rPr>
            <w:noProof/>
            <w:webHidden/>
          </w:rPr>
          <w:instrText xml:space="preserve"> PAGEREF _Toc476219487 \h </w:instrText>
        </w:r>
        <w:r>
          <w:rPr>
            <w:noProof/>
            <w:webHidden/>
          </w:rPr>
        </w:r>
        <w:r>
          <w:rPr>
            <w:noProof/>
            <w:webHidden/>
          </w:rPr>
          <w:fldChar w:fldCharType="separate"/>
        </w:r>
        <w:r>
          <w:rPr>
            <w:noProof/>
            <w:webHidden/>
          </w:rPr>
          <w:t>12</w:t>
        </w:r>
        <w:r>
          <w:rPr>
            <w:noProof/>
            <w:webHidden/>
          </w:rPr>
          <w:fldChar w:fldCharType="end"/>
        </w:r>
      </w:hyperlink>
    </w:p>
    <w:p w:rsidR="00220EC5" w:rsidRDefault="00220EC5">
      <w:pPr>
        <w:pStyle w:val="TOC2"/>
        <w:tabs>
          <w:tab w:val="left" w:pos="880"/>
          <w:tab w:val="right" w:leader="dot" w:pos="9350"/>
        </w:tabs>
        <w:rPr>
          <w:rFonts w:asciiTheme="minorHAnsi" w:eastAsiaTheme="minorEastAsia" w:hAnsiTheme="minorHAnsi" w:cstheme="minorBidi"/>
          <w:noProof/>
        </w:rPr>
      </w:pPr>
      <w:hyperlink w:anchor="_Toc476219488" w:history="1">
        <w:r w:rsidRPr="00AF5D57">
          <w:rPr>
            <w:rStyle w:val="Hyperlink"/>
            <w:noProof/>
          </w:rPr>
          <w:t>4.1.</w:t>
        </w:r>
        <w:r>
          <w:rPr>
            <w:rFonts w:asciiTheme="minorHAnsi" w:eastAsiaTheme="minorEastAsia" w:hAnsiTheme="minorHAnsi" w:cstheme="minorBidi"/>
            <w:noProof/>
          </w:rPr>
          <w:tab/>
        </w:r>
        <w:r w:rsidRPr="00AF5D57">
          <w:rPr>
            <w:rStyle w:val="Hyperlink"/>
            <w:noProof/>
          </w:rPr>
          <w:t>List of business questions and their analysis</w:t>
        </w:r>
        <w:r>
          <w:rPr>
            <w:noProof/>
            <w:webHidden/>
          </w:rPr>
          <w:tab/>
        </w:r>
        <w:r>
          <w:rPr>
            <w:noProof/>
            <w:webHidden/>
          </w:rPr>
          <w:fldChar w:fldCharType="begin"/>
        </w:r>
        <w:r>
          <w:rPr>
            <w:noProof/>
            <w:webHidden/>
          </w:rPr>
          <w:instrText xml:space="preserve"> PAGEREF _Toc476219488 \h </w:instrText>
        </w:r>
        <w:r>
          <w:rPr>
            <w:noProof/>
            <w:webHidden/>
          </w:rPr>
        </w:r>
        <w:r>
          <w:rPr>
            <w:noProof/>
            <w:webHidden/>
          </w:rPr>
          <w:fldChar w:fldCharType="separate"/>
        </w:r>
        <w:r>
          <w:rPr>
            <w:noProof/>
            <w:webHidden/>
          </w:rPr>
          <w:t>12</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89" w:history="1">
        <w:r w:rsidRPr="00AF5D57">
          <w:rPr>
            <w:rStyle w:val="Hyperlink"/>
            <w:noProof/>
          </w:rPr>
          <w:t>4.1.1.</w:t>
        </w:r>
        <w:r>
          <w:rPr>
            <w:rFonts w:asciiTheme="minorHAnsi" w:eastAsiaTheme="minorEastAsia" w:hAnsiTheme="minorHAnsi" w:cstheme="minorBidi"/>
            <w:noProof/>
          </w:rPr>
          <w:tab/>
        </w:r>
        <w:r w:rsidRPr="00AF5D57">
          <w:rPr>
            <w:rStyle w:val="Hyperlink"/>
            <w:noProof/>
          </w:rPr>
          <w:t>Which stores are posting weak or stagnant revenue growth?</w:t>
        </w:r>
        <w:r>
          <w:rPr>
            <w:noProof/>
            <w:webHidden/>
          </w:rPr>
          <w:tab/>
        </w:r>
        <w:r>
          <w:rPr>
            <w:noProof/>
            <w:webHidden/>
          </w:rPr>
          <w:fldChar w:fldCharType="begin"/>
        </w:r>
        <w:r>
          <w:rPr>
            <w:noProof/>
            <w:webHidden/>
          </w:rPr>
          <w:instrText xml:space="preserve"> PAGEREF _Toc476219489 \h </w:instrText>
        </w:r>
        <w:r>
          <w:rPr>
            <w:noProof/>
            <w:webHidden/>
          </w:rPr>
        </w:r>
        <w:r>
          <w:rPr>
            <w:noProof/>
            <w:webHidden/>
          </w:rPr>
          <w:fldChar w:fldCharType="separate"/>
        </w:r>
        <w:r>
          <w:rPr>
            <w:noProof/>
            <w:webHidden/>
          </w:rPr>
          <w:t>12</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0" w:history="1">
        <w:r w:rsidRPr="00AF5D57">
          <w:rPr>
            <w:rStyle w:val="Hyperlink"/>
            <w:noProof/>
          </w:rPr>
          <w:t>4.1.2.</w:t>
        </w:r>
        <w:r>
          <w:rPr>
            <w:rFonts w:asciiTheme="minorHAnsi" w:eastAsiaTheme="minorEastAsia" w:hAnsiTheme="minorHAnsi" w:cstheme="minorBidi"/>
            <w:noProof/>
          </w:rPr>
          <w:tab/>
        </w:r>
        <w:r w:rsidRPr="00AF5D57">
          <w:rPr>
            <w:rStyle w:val="Hyperlink"/>
            <w:noProof/>
          </w:rPr>
          <w:t>What is the trend of wine sales during Christmas holiday season?</w:t>
        </w:r>
        <w:r>
          <w:rPr>
            <w:noProof/>
            <w:webHidden/>
          </w:rPr>
          <w:tab/>
        </w:r>
        <w:r>
          <w:rPr>
            <w:noProof/>
            <w:webHidden/>
          </w:rPr>
          <w:fldChar w:fldCharType="begin"/>
        </w:r>
        <w:r>
          <w:rPr>
            <w:noProof/>
            <w:webHidden/>
          </w:rPr>
          <w:instrText xml:space="preserve"> PAGEREF _Toc476219490 \h </w:instrText>
        </w:r>
        <w:r>
          <w:rPr>
            <w:noProof/>
            <w:webHidden/>
          </w:rPr>
        </w:r>
        <w:r>
          <w:rPr>
            <w:noProof/>
            <w:webHidden/>
          </w:rPr>
          <w:fldChar w:fldCharType="separate"/>
        </w:r>
        <w:r>
          <w:rPr>
            <w:noProof/>
            <w:webHidden/>
          </w:rPr>
          <w:t>14</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1" w:history="1">
        <w:r w:rsidRPr="00AF5D57">
          <w:rPr>
            <w:rStyle w:val="Hyperlink"/>
            <w:noProof/>
          </w:rPr>
          <w:t>4.1.3.</w:t>
        </w:r>
        <w:r>
          <w:rPr>
            <w:rFonts w:asciiTheme="minorHAnsi" w:eastAsiaTheme="minorEastAsia" w:hAnsiTheme="minorHAnsi" w:cstheme="minorBidi"/>
            <w:noProof/>
          </w:rPr>
          <w:tab/>
        </w:r>
        <w:r w:rsidRPr="00AF5D57">
          <w:rPr>
            <w:rStyle w:val="Hyperlink"/>
            <w:noProof/>
          </w:rPr>
          <w:t>Which stores have more popularity among kids and elderly groups?</w:t>
        </w:r>
        <w:r>
          <w:rPr>
            <w:noProof/>
            <w:webHidden/>
          </w:rPr>
          <w:tab/>
        </w:r>
        <w:r>
          <w:rPr>
            <w:noProof/>
            <w:webHidden/>
          </w:rPr>
          <w:fldChar w:fldCharType="begin"/>
        </w:r>
        <w:r>
          <w:rPr>
            <w:noProof/>
            <w:webHidden/>
          </w:rPr>
          <w:instrText xml:space="preserve"> PAGEREF _Toc476219491 \h </w:instrText>
        </w:r>
        <w:r>
          <w:rPr>
            <w:noProof/>
            <w:webHidden/>
          </w:rPr>
        </w:r>
        <w:r>
          <w:rPr>
            <w:noProof/>
            <w:webHidden/>
          </w:rPr>
          <w:fldChar w:fldCharType="separate"/>
        </w:r>
        <w:r>
          <w:rPr>
            <w:noProof/>
            <w:webHidden/>
          </w:rPr>
          <w:t>16</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2" w:history="1">
        <w:r w:rsidRPr="00AF5D57">
          <w:rPr>
            <w:rStyle w:val="Hyperlink"/>
            <w:noProof/>
          </w:rPr>
          <w:t>4.1.4.</w:t>
        </w:r>
        <w:r>
          <w:rPr>
            <w:rFonts w:asciiTheme="minorHAnsi" w:eastAsiaTheme="minorEastAsia" w:hAnsiTheme="minorHAnsi" w:cstheme="minorBidi"/>
            <w:noProof/>
          </w:rPr>
          <w:tab/>
        </w:r>
        <w:r w:rsidRPr="00AF5D57">
          <w:rPr>
            <w:rStyle w:val="Hyperlink"/>
            <w:noProof/>
          </w:rPr>
          <w:t>Which stores attract people who earn below poverty line?</w:t>
        </w:r>
        <w:r>
          <w:rPr>
            <w:noProof/>
            <w:webHidden/>
          </w:rPr>
          <w:tab/>
        </w:r>
        <w:r>
          <w:rPr>
            <w:noProof/>
            <w:webHidden/>
          </w:rPr>
          <w:fldChar w:fldCharType="begin"/>
        </w:r>
        <w:r>
          <w:rPr>
            <w:noProof/>
            <w:webHidden/>
          </w:rPr>
          <w:instrText xml:space="preserve"> PAGEREF _Toc476219492 \h </w:instrText>
        </w:r>
        <w:r>
          <w:rPr>
            <w:noProof/>
            <w:webHidden/>
          </w:rPr>
        </w:r>
        <w:r>
          <w:rPr>
            <w:noProof/>
            <w:webHidden/>
          </w:rPr>
          <w:fldChar w:fldCharType="separate"/>
        </w:r>
        <w:r>
          <w:rPr>
            <w:noProof/>
            <w:webHidden/>
          </w:rPr>
          <w:t>19</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3" w:history="1">
        <w:r w:rsidRPr="00AF5D57">
          <w:rPr>
            <w:rStyle w:val="Hyperlink"/>
            <w:noProof/>
          </w:rPr>
          <w:t>4.1.5.</w:t>
        </w:r>
        <w:r>
          <w:rPr>
            <w:rFonts w:asciiTheme="minorHAnsi" w:eastAsiaTheme="minorEastAsia" w:hAnsiTheme="minorHAnsi" w:cstheme="minorBidi"/>
            <w:noProof/>
          </w:rPr>
          <w:tab/>
        </w:r>
        <w:r w:rsidRPr="00AF5D57">
          <w:rPr>
            <w:rStyle w:val="Hyperlink"/>
            <w:noProof/>
          </w:rPr>
          <w:t>What is the effect of introducing coupons on total number of customer visits?</w:t>
        </w:r>
        <w:r>
          <w:rPr>
            <w:noProof/>
            <w:webHidden/>
          </w:rPr>
          <w:tab/>
        </w:r>
        <w:r>
          <w:rPr>
            <w:noProof/>
            <w:webHidden/>
          </w:rPr>
          <w:fldChar w:fldCharType="begin"/>
        </w:r>
        <w:r>
          <w:rPr>
            <w:noProof/>
            <w:webHidden/>
          </w:rPr>
          <w:instrText xml:space="preserve"> PAGEREF _Toc476219493 \h </w:instrText>
        </w:r>
        <w:r>
          <w:rPr>
            <w:noProof/>
            <w:webHidden/>
          </w:rPr>
        </w:r>
        <w:r>
          <w:rPr>
            <w:noProof/>
            <w:webHidden/>
          </w:rPr>
          <w:fldChar w:fldCharType="separate"/>
        </w:r>
        <w:r>
          <w:rPr>
            <w:noProof/>
            <w:webHidden/>
          </w:rPr>
          <w:t>21</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4" w:history="1">
        <w:r w:rsidRPr="00AF5D57">
          <w:rPr>
            <w:rStyle w:val="Hyperlink"/>
            <w:noProof/>
          </w:rPr>
          <w:t>4.1.6.</w:t>
        </w:r>
        <w:r>
          <w:rPr>
            <w:rFonts w:asciiTheme="minorHAnsi" w:eastAsiaTheme="minorEastAsia" w:hAnsiTheme="minorHAnsi" w:cstheme="minorBidi"/>
            <w:noProof/>
          </w:rPr>
          <w:tab/>
        </w:r>
        <w:r w:rsidRPr="00AF5D57">
          <w:rPr>
            <w:rStyle w:val="Hyperlink"/>
            <w:noProof/>
          </w:rPr>
          <w:t>What is the trend of a product demand in different price-tiers?</w:t>
        </w:r>
        <w:r>
          <w:rPr>
            <w:noProof/>
            <w:webHidden/>
          </w:rPr>
          <w:tab/>
        </w:r>
        <w:r>
          <w:rPr>
            <w:noProof/>
            <w:webHidden/>
          </w:rPr>
          <w:fldChar w:fldCharType="begin"/>
        </w:r>
        <w:r>
          <w:rPr>
            <w:noProof/>
            <w:webHidden/>
          </w:rPr>
          <w:instrText xml:space="preserve"> PAGEREF _Toc476219494 \h </w:instrText>
        </w:r>
        <w:r>
          <w:rPr>
            <w:noProof/>
            <w:webHidden/>
          </w:rPr>
        </w:r>
        <w:r>
          <w:rPr>
            <w:noProof/>
            <w:webHidden/>
          </w:rPr>
          <w:fldChar w:fldCharType="separate"/>
        </w:r>
        <w:r>
          <w:rPr>
            <w:noProof/>
            <w:webHidden/>
          </w:rPr>
          <w:t>23</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5" w:history="1">
        <w:r w:rsidRPr="00AF5D57">
          <w:rPr>
            <w:rStyle w:val="Hyperlink"/>
            <w:noProof/>
          </w:rPr>
          <w:t>4.1.7.</w:t>
        </w:r>
        <w:r>
          <w:rPr>
            <w:rFonts w:asciiTheme="minorHAnsi" w:eastAsiaTheme="minorEastAsia" w:hAnsiTheme="minorHAnsi" w:cstheme="minorBidi"/>
            <w:noProof/>
          </w:rPr>
          <w:tab/>
        </w:r>
        <w:r w:rsidRPr="00AF5D57">
          <w:rPr>
            <w:rStyle w:val="Hyperlink"/>
            <w:noProof/>
          </w:rPr>
          <w:t>What is the effect of different price promotional strategies on sales?</w:t>
        </w:r>
        <w:r>
          <w:rPr>
            <w:noProof/>
            <w:webHidden/>
          </w:rPr>
          <w:tab/>
        </w:r>
        <w:r>
          <w:rPr>
            <w:noProof/>
            <w:webHidden/>
          </w:rPr>
          <w:fldChar w:fldCharType="begin"/>
        </w:r>
        <w:r>
          <w:rPr>
            <w:noProof/>
            <w:webHidden/>
          </w:rPr>
          <w:instrText xml:space="preserve"> PAGEREF _Toc476219495 \h </w:instrText>
        </w:r>
        <w:r>
          <w:rPr>
            <w:noProof/>
            <w:webHidden/>
          </w:rPr>
        </w:r>
        <w:r>
          <w:rPr>
            <w:noProof/>
            <w:webHidden/>
          </w:rPr>
          <w:fldChar w:fldCharType="separate"/>
        </w:r>
        <w:r>
          <w:rPr>
            <w:noProof/>
            <w:webHidden/>
          </w:rPr>
          <w:t>25</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6" w:history="1">
        <w:r w:rsidRPr="00AF5D57">
          <w:rPr>
            <w:rStyle w:val="Hyperlink"/>
            <w:noProof/>
          </w:rPr>
          <w:t>4.1.8.</w:t>
        </w:r>
        <w:r>
          <w:rPr>
            <w:rFonts w:asciiTheme="minorHAnsi" w:eastAsiaTheme="minorEastAsia" w:hAnsiTheme="minorHAnsi" w:cstheme="minorBidi"/>
            <w:noProof/>
          </w:rPr>
          <w:tab/>
        </w:r>
        <w:r w:rsidRPr="00AF5D57">
          <w:rPr>
            <w:rStyle w:val="Hyperlink"/>
            <w:noProof/>
          </w:rPr>
          <w:t>What is the percentage contribution of each bathroom product category towards sales?</w:t>
        </w:r>
        <w:r>
          <w:rPr>
            <w:noProof/>
            <w:webHidden/>
          </w:rPr>
          <w:tab/>
        </w:r>
        <w:r>
          <w:rPr>
            <w:noProof/>
            <w:webHidden/>
          </w:rPr>
          <w:fldChar w:fldCharType="begin"/>
        </w:r>
        <w:r>
          <w:rPr>
            <w:noProof/>
            <w:webHidden/>
          </w:rPr>
          <w:instrText xml:space="preserve"> PAGEREF _Toc476219496 \h </w:instrText>
        </w:r>
        <w:r>
          <w:rPr>
            <w:noProof/>
            <w:webHidden/>
          </w:rPr>
        </w:r>
        <w:r>
          <w:rPr>
            <w:noProof/>
            <w:webHidden/>
          </w:rPr>
          <w:fldChar w:fldCharType="separate"/>
        </w:r>
        <w:r>
          <w:rPr>
            <w:noProof/>
            <w:webHidden/>
          </w:rPr>
          <w:t>27</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7" w:history="1">
        <w:r w:rsidRPr="00AF5D57">
          <w:rPr>
            <w:rStyle w:val="Hyperlink"/>
            <w:noProof/>
          </w:rPr>
          <w:t>4.1.9.</w:t>
        </w:r>
        <w:r>
          <w:rPr>
            <w:rFonts w:asciiTheme="minorHAnsi" w:eastAsiaTheme="minorEastAsia" w:hAnsiTheme="minorHAnsi" w:cstheme="minorBidi"/>
            <w:noProof/>
          </w:rPr>
          <w:tab/>
        </w:r>
        <w:r w:rsidRPr="00AF5D57">
          <w:rPr>
            <w:rStyle w:val="Hyperlink"/>
            <w:noProof/>
          </w:rPr>
          <w:t>What is the total share of products sold with different promotional strategies?</w:t>
        </w:r>
        <w:r>
          <w:rPr>
            <w:noProof/>
            <w:webHidden/>
          </w:rPr>
          <w:tab/>
        </w:r>
        <w:r>
          <w:rPr>
            <w:noProof/>
            <w:webHidden/>
          </w:rPr>
          <w:fldChar w:fldCharType="begin"/>
        </w:r>
        <w:r>
          <w:rPr>
            <w:noProof/>
            <w:webHidden/>
          </w:rPr>
          <w:instrText xml:space="preserve"> PAGEREF _Toc476219497 \h </w:instrText>
        </w:r>
        <w:r>
          <w:rPr>
            <w:noProof/>
            <w:webHidden/>
          </w:rPr>
        </w:r>
        <w:r>
          <w:rPr>
            <w:noProof/>
            <w:webHidden/>
          </w:rPr>
          <w:fldChar w:fldCharType="separate"/>
        </w:r>
        <w:r>
          <w:rPr>
            <w:noProof/>
            <w:webHidden/>
          </w:rPr>
          <w:t>28</w:t>
        </w:r>
        <w:r>
          <w:rPr>
            <w:noProof/>
            <w:webHidden/>
          </w:rPr>
          <w:fldChar w:fldCharType="end"/>
        </w:r>
      </w:hyperlink>
    </w:p>
    <w:p w:rsidR="00220EC5" w:rsidRDefault="00220EC5">
      <w:pPr>
        <w:pStyle w:val="TOC3"/>
        <w:tabs>
          <w:tab w:val="left" w:pos="1320"/>
          <w:tab w:val="right" w:leader="dot" w:pos="9350"/>
        </w:tabs>
        <w:rPr>
          <w:rFonts w:asciiTheme="minorHAnsi" w:eastAsiaTheme="minorEastAsia" w:hAnsiTheme="minorHAnsi" w:cstheme="minorBidi"/>
          <w:noProof/>
        </w:rPr>
      </w:pPr>
      <w:hyperlink w:anchor="_Toc476219498" w:history="1">
        <w:r w:rsidRPr="00AF5D57">
          <w:rPr>
            <w:rStyle w:val="Hyperlink"/>
            <w:noProof/>
          </w:rPr>
          <w:t>4.1.10.</w:t>
        </w:r>
        <w:r>
          <w:rPr>
            <w:rFonts w:asciiTheme="minorHAnsi" w:eastAsiaTheme="minorEastAsia" w:hAnsiTheme="minorHAnsi" w:cstheme="minorBidi"/>
            <w:noProof/>
          </w:rPr>
          <w:tab/>
        </w:r>
        <w:r w:rsidRPr="00AF5D57">
          <w:rPr>
            <w:rStyle w:val="Hyperlink"/>
            <w:noProof/>
          </w:rPr>
          <w:t>What share of the perishable or non-perishable products were shipped or warehoused?</w:t>
        </w:r>
        <w:r>
          <w:rPr>
            <w:noProof/>
            <w:webHidden/>
          </w:rPr>
          <w:tab/>
        </w:r>
        <w:r>
          <w:rPr>
            <w:noProof/>
            <w:webHidden/>
          </w:rPr>
          <w:fldChar w:fldCharType="begin"/>
        </w:r>
        <w:r>
          <w:rPr>
            <w:noProof/>
            <w:webHidden/>
          </w:rPr>
          <w:instrText xml:space="preserve"> PAGEREF _Toc476219498 \h </w:instrText>
        </w:r>
        <w:r>
          <w:rPr>
            <w:noProof/>
            <w:webHidden/>
          </w:rPr>
        </w:r>
        <w:r>
          <w:rPr>
            <w:noProof/>
            <w:webHidden/>
          </w:rPr>
          <w:fldChar w:fldCharType="separate"/>
        </w:r>
        <w:r>
          <w:rPr>
            <w:noProof/>
            <w:webHidden/>
          </w:rPr>
          <w:t>30</w:t>
        </w:r>
        <w:r>
          <w:rPr>
            <w:noProof/>
            <w:webHidden/>
          </w:rPr>
          <w:fldChar w:fldCharType="end"/>
        </w:r>
      </w:hyperlink>
    </w:p>
    <w:p w:rsidR="00220EC5" w:rsidRDefault="00220EC5">
      <w:pPr>
        <w:pStyle w:val="TOC2"/>
        <w:tabs>
          <w:tab w:val="left" w:pos="880"/>
          <w:tab w:val="right" w:leader="dot" w:pos="9350"/>
        </w:tabs>
        <w:rPr>
          <w:rFonts w:asciiTheme="minorHAnsi" w:eastAsiaTheme="minorEastAsia" w:hAnsiTheme="minorHAnsi" w:cstheme="minorBidi"/>
          <w:noProof/>
        </w:rPr>
      </w:pPr>
      <w:hyperlink w:anchor="_Toc476219499" w:history="1">
        <w:r w:rsidRPr="00AF5D57">
          <w:rPr>
            <w:rStyle w:val="Hyperlink"/>
            <w:noProof/>
          </w:rPr>
          <w:t>4.2.</w:t>
        </w:r>
        <w:r>
          <w:rPr>
            <w:rFonts w:asciiTheme="minorHAnsi" w:eastAsiaTheme="minorEastAsia" w:hAnsiTheme="minorHAnsi" w:cstheme="minorBidi"/>
            <w:noProof/>
          </w:rPr>
          <w:tab/>
        </w:r>
        <w:r w:rsidRPr="00AF5D57">
          <w:rPr>
            <w:rStyle w:val="Hyperlink"/>
            <w:noProof/>
          </w:rPr>
          <w:t>Prioritization of Business Questions</w:t>
        </w:r>
        <w:r>
          <w:rPr>
            <w:noProof/>
            <w:webHidden/>
          </w:rPr>
          <w:tab/>
        </w:r>
        <w:r>
          <w:rPr>
            <w:noProof/>
            <w:webHidden/>
          </w:rPr>
          <w:fldChar w:fldCharType="begin"/>
        </w:r>
        <w:r>
          <w:rPr>
            <w:noProof/>
            <w:webHidden/>
          </w:rPr>
          <w:instrText xml:space="preserve"> PAGEREF _Toc476219499 \h </w:instrText>
        </w:r>
        <w:r>
          <w:rPr>
            <w:noProof/>
            <w:webHidden/>
          </w:rPr>
        </w:r>
        <w:r>
          <w:rPr>
            <w:noProof/>
            <w:webHidden/>
          </w:rPr>
          <w:fldChar w:fldCharType="separate"/>
        </w:r>
        <w:r>
          <w:rPr>
            <w:noProof/>
            <w:webHidden/>
          </w:rPr>
          <w:t>32</w:t>
        </w:r>
        <w:r>
          <w:rPr>
            <w:noProof/>
            <w:webHidden/>
          </w:rPr>
          <w:fldChar w:fldCharType="end"/>
        </w:r>
      </w:hyperlink>
    </w:p>
    <w:p w:rsidR="00220EC5" w:rsidRDefault="00220EC5">
      <w:pPr>
        <w:pStyle w:val="TOC1"/>
        <w:tabs>
          <w:tab w:val="left" w:pos="440"/>
          <w:tab w:val="right" w:leader="dot" w:pos="9350"/>
        </w:tabs>
        <w:rPr>
          <w:rFonts w:asciiTheme="minorHAnsi" w:eastAsiaTheme="minorEastAsia" w:hAnsiTheme="minorHAnsi" w:cstheme="minorBidi"/>
          <w:noProof/>
        </w:rPr>
      </w:pPr>
      <w:hyperlink w:anchor="_Toc476219500" w:history="1">
        <w:r w:rsidRPr="00AF5D57">
          <w:rPr>
            <w:rStyle w:val="Hyperlink"/>
            <w:noProof/>
          </w:rPr>
          <w:t>5.</w:t>
        </w:r>
        <w:r>
          <w:rPr>
            <w:rFonts w:asciiTheme="minorHAnsi" w:eastAsiaTheme="minorEastAsia" w:hAnsiTheme="minorHAnsi" w:cstheme="minorBidi"/>
            <w:noProof/>
          </w:rPr>
          <w:tab/>
        </w:r>
        <w:r w:rsidRPr="00AF5D57">
          <w:rPr>
            <w:rStyle w:val="Hyperlink"/>
            <w:noProof/>
          </w:rPr>
          <w:t>References</w:t>
        </w:r>
        <w:r>
          <w:rPr>
            <w:noProof/>
            <w:webHidden/>
          </w:rPr>
          <w:tab/>
        </w:r>
        <w:r>
          <w:rPr>
            <w:noProof/>
            <w:webHidden/>
          </w:rPr>
          <w:fldChar w:fldCharType="begin"/>
        </w:r>
        <w:r>
          <w:rPr>
            <w:noProof/>
            <w:webHidden/>
          </w:rPr>
          <w:instrText xml:space="preserve"> PAGEREF _Toc476219500 \h </w:instrText>
        </w:r>
        <w:r>
          <w:rPr>
            <w:noProof/>
            <w:webHidden/>
          </w:rPr>
        </w:r>
        <w:r>
          <w:rPr>
            <w:noProof/>
            <w:webHidden/>
          </w:rPr>
          <w:fldChar w:fldCharType="separate"/>
        </w:r>
        <w:r>
          <w:rPr>
            <w:noProof/>
            <w:webHidden/>
          </w:rPr>
          <w:t>34</w:t>
        </w:r>
        <w:r>
          <w:rPr>
            <w:noProof/>
            <w:webHidden/>
          </w:rPr>
          <w:fldChar w:fldCharType="end"/>
        </w:r>
      </w:hyperlink>
    </w:p>
    <w:p w:rsidR="00F14366" w:rsidRDefault="00F14366">
      <w:pPr>
        <w:rPr>
          <w:b/>
          <w:bCs/>
          <w:noProof/>
        </w:rPr>
      </w:pPr>
      <w:r>
        <w:rPr>
          <w:b/>
          <w:bCs/>
          <w:noProof/>
        </w:rPr>
        <w:fldChar w:fldCharType="end"/>
      </w:r>
    </w:p>
    <w:p w:rsidR="00F14366" w:rsidRDefault="00F14366">
      <w:pPr>
        <w:rPr>
          <w:b/>
          <w:bCs/>
          <w:noProof/>
        </w:rPr>
      </w:pPr>
    </w:p>
    <w:p w:rsidR="00F14366" w:rsidRDefault="00F14366" w:rsidP="002B0BE7">
      <w:pPr>
        <w:jc w:val="center"/>
        <w:rPr>
          <w:b/>
          <w:bCs/>
          <w:noProof/>
        </w:rPr>
      </w:pPr>
    </w:p>
    <w:p w:rsidR="00F14366" w:rsidRDefault="00F14366">
      <w:pPr>
        <w:rPr>
          <w:b/>
          <w:bCs/>
          <w:noProof/>
        </w:rPr>
      </w:pPr>
    </w:p>
    <w:p w:rsidR="00F14366" w:rsidRDefault="00F14366">
      <w:pPr>
        <w:rPr>
          <w:b/>
          <w:bCs/>
          <w:noProof/>
        </w:rPr>
      </w:pPr>
    </w:p>
    <w:p w:rsidR="00CA4118" w:rsidRDefault="00C21E26" w:rsidP="00146840">
      <w:pPr>
        <w:pStyle w:val="Heading1"/>
        <w:numPr>
          <w:ilvl w:val="0"/>
          <w:numId w:val="7"/>
        </w:numPr>
        <w:ind w:left="360"/>
        <w:rPr>
          <w:rStyle w:val="IntenseReference"/>
          <w:b/>
          <w:bCs/>
          <w:smallCaps w:val="0"/>
          <w:color w:val="auto"/>
          <w:spacing w:val="0"/>
        </w:rPr>
      </w:pPr>
      <w:bookmarkStart w:id="0" w:name="_Toc476219481"/>
      <w:r w:rsidRPr="007443B9">
        <w:rPr>
          <w:rStyle w:val="IntenseReference"/>
          <w:b/>
          <w:bCs/>
          <w:smallCaps w:val="0"/>
          <w:color w:val="auto"/>
          <w:spacing w:val="0"/>
        </w:rPr>
        <w:lastRenderedPageBreak/>
        <w:t>Introduction</w:t>
      </w:r>
      <w:bookmarkEnd w:id="0"/>
    </w:p>
    <w:p w:rsidR="00D911BD" w:rsidRDefault="00D911BD" w:rsidP="00C959C8">
      <w:pPr>
        <w:ind w:firstLine="360"/>
        <w:jc w:val="both"/>
        <w:rPr>
          <w:sz w:val="24"/>
        </w:rPr>
      </w:pPr>
      <w:r w:rsidRPr="00ED4329">
        <w:rPr>
          <w:sz w:val="24"/>
        </w:rPr>
        <w:t>Dominic</w:t>
      </w:r>
      <w:r>
        <w:rPr>
          <w:sz w:val="24"/>
        </w:rPr>
        <w:t>k</w:t>
      </w:r>
      <w:r w:rsidRPr="00ED4329">
        <w:rPr>
          <w:sz w:val="24"/>
        </w:rPr>
        <w:t xml:space="preserve">’s was a retail store chain </w:t>
      </w:r>
      <w:r>
        <w:rPr>
          <w:sz w:val="24"/>
        </w:rPr>
        <w:t>founded in 1918 and headquartered</w:t>
      </w:r>
      <w:r w:rsidRPr="00ED4329">
        <w:rPr>
          <w:sz w:val="24"/>
        </w:rPr>
        <w:t xml:space="preserve"> in Illinois.</w:t>
      </w:r>
      <w:r>
        <w:rPr>
          <w:color w:val="FF0000"/>
          <w:sz w:val="24"/>
        </w:rPr>
        <w:t xml:space="preserve"> </w:t>
      </w:r>
      <w:r w:rsidRPr="006B10C0">
        <w:rPr>
          <w:sz w:val="24"/>
        </w:rPr>
        <w:t>The data being analyzed in this report is f</w:t>
      </w:r>
      <w:r>
        <w:rPr>
          <w:sz w:val="24"/>
        </w:rPr>
        <w:t>rom Dominick’s Fine Food's (DFF) d</w:t>
      </w:r>
      <w:r w:rsidRPr="006B10C0">
        <w:rPr>
          <w:sz w:val="24"/>
        </w:rPr>
        <w:t xml:space="preserve">atabase through Chicago Booth collected after </w:t>
      </w:r>
      <w:r>
        <w:rPr>
          <w:sz w:val="24"/>
        </w:rPr>
        <w:t>both</w:t>
      </w:r>
      <w:r w:rsidRPr="006B10C0">
        <w:rPr>
          <w:sz w:val="24"/>
        </w:rPr>
        <w:t xml:space="preserve"> </w:t>
      </w:r>
      <w:r>
        <w:rPr>
          <w:sz w:val="24"/>
        </w:rPr>
        <w:t>formed</w:t>
      </w:r>
      <w:r w:rsidRPr="006B10C0">
        <w:rPr>
          <w:sz w:val="24"/>
        </w:rPr>
        <w:t xml:space="preserve"> a </w:t>
      </w:r>
      <w:r>
        <w:rPr>
          <w:sz w:val="24"/>
        </w:rPr>
        <w:t xml:space="preserve">partnership </w:t>
      </w:r>
      <w:r w:rsidRPr="006B10C0">
        <w:rPr>
          <w:sz w:val="24"/>
        </w:rPr>
        <w:t>for store-level research into shelf management and pricing.</w:t>
      </w:r>
      <w:r>
        <w:rPr>
          <w:sz w:val="24"/>
        </w:rPr>
        <w:t xml:space="preserve"> </w:t>
      </w:r>
      <w:r w:rsidRPr="003F38D6">
        <w:rPr>
          <w:sz w:val="24"/>
        </w:rPr>
        <w:t xml:space="preserve">The data </w:t>
      </w:r>
      <w:r>
        <w:rPr>
          <w:sz w:val="24"/>
        </w:rPr>
        <w:t>encompasses 25 product categories sold at DFF’s 100 retail</w:t>
      </w:r>
      <w:r w:rsidRPr="003F38D6">
        <w:rPr>
          <w:sz w:val="24"/>
        </w:rPr>
        <w:t xml:space="preserve"> chain stores </w:t>
      </w:r>
      <w:r>
        <w:rPr>
          <w:sz w:val="24"/>
        </w:rPr>
        <w:t xml:space="preserve">located </w:t>
      </w:r>
      <w:r w:rsidRPr="003F38D6">
        <w:rPr>
          <w:sz w:val="24"/>
        </w:rPr>
        <w:t>in the Chicago metropolitan area over the years from 1989 to 1997.</w:t>
      </w:r>
      <w:r>
        <w:rPr>
          <w:sz w:val="24"/>
        </w:rPr>
        <w:t xml:space="preserve"> The research is of the data and developing a data warehouse on top it, would help DFF systematically analyze the factors that influence product sales. This project report aims at formulating business questions that aim to analyze these factors and help in solving key business problems such as follows.</w:t>
      </w:r>
    </w:p>
    <w:p w:rsidR="00D911BD" w:rsidRPr="000E2476" w:rsidRDefault="00D911BD" w:rsidP="00D911BD">
      <w:pPr>
        <w:numPr>
          <w:ilvl w:val="0"/>
          <w:numId w:val="3"/>
        </w:numPr>
        <w:spacing w:after="0"/>
        <w:jc w:val="both"/>
        <w:rPr>
          <w:b/>
          <w:sz w:val="24"/>
        </w:rPr>
      </w:pPr>
      <w:r>
        <w:rPr>
          <w:b/>
          <w:sz w:val="24"/>
        </w:rPr>
        <w:t>Proper shelf-m</w:t>
      </w:r>
      <w:r w:rsidRPr="00E533B1">
        <w:rPr>
          <w:b/>
          <w:sz w:val="24"/>
        </w:rPr>
        <w:t>anagement</w:t>
      </w:r>
      <w:r>
        <w:rPr>
          <w:b/>
          <w:sz w:val="24"/>
        </w:rPr>
        <w:t xml:space="preserve"> for sales growth. </w:t>
      </w:r>
      <w:r>
        <w:rPr>
          <w:sz w:val="24"/>
        </w:rPr>
        <w:t>The sales increase tactics can broadly be classified under two categories.</w:t>
      </w:r>
    </w:p>
    <w:p w:rsidR="00D911BD" w:rsidRPr="000E2476" w:rsidRDefault="00D911BD" w:rsidP="00D911BD">
      <w:pPr>
        <w:numPr>
          <w:ilvl w:val="0"/>
          <w:numId w:val="4"/>
        </w:numPr>
        <w:spacing w:after="0"/>
        <w:jc w:val="both"/>
        <w:rPr>
          <w:b/>
          <w:sz w:val="24"/>
        </w:rPr>
      </w:pPr>
      <w:r w:rsidRPr="00C10BEC">
        <w:rPr>
          <w:i/>
          <w:sz w:val="24"/>
        </w:rPr>
        <w:t>Out-of-store tactics</w:t>
      </w:r>
      <w:r>
        <w:rPr>
          <w:sz w:val="24"/>
        </w:rPr>
        <w:t>- they include tactics to attract more consumers or retain existing ones against external competitors.</w:t>
      </w:r>
    </w:p>
    <w:p w:rsidR="00D911BD" w:rsidRPr="001C7E57" w:rsidRDefault="00D911BD" w:rsidP="00D911BD">
      <w:pPr>
        <w:numPr>
          <w:ilvl w:val="0"/>
          <w:numId w:val="4"/>
        </w:numPr>
        <w:spacing w:after="0"/>
        <w:jc w:val="both"/>
        <w:rPr>
          <w:b/>
          <w:sz w:val="24"/>
        </w:rPr>
      </w:pPr>
      <w:r w:rsidRPr="00C10BEC">
        <w:rPr>
          <w:i/>
          <w:sz w:val="24"/>
        </w:rPr>
        <w:t>In-store tactics</w:t>
      </w:r>
      <w:r>
        <w:rPr>
          <w:sz w:val="24"/>
        </w:rPr>
        <w:t>- it includes tactics to increase sales once consumers are inside the stores.</w:t>
      </w:r>
    </w:p>
    <w:p w:rsidR="00D911BD" w:rsidRPr="00945E2E" w:rsidRDefault="00D911BD" w:rsidP="00D911BD">
      <w:pPr>
        <w:spacing w:after="0"/>
        <w:ind w:left="720"/>
        <w:jc w:val="both"/>
        <w:rPr>
          <w:sz w:val="24"/>
        </w:rPr>
      </w:pPr>
      <w:r w:rsidRPr="00521529">
        <w:rPr>
          <w:i/>
          <w:sz w:val="24"/>
        </w:rPr>
        <w:t>Shelf-management</w:t>
      </w:r>
      <w:r>
        <w:rPr>
          <w:sz w:val="24"/>
        </w:rPr>
        <w:t xml:space="preserve"> is an in-store tactic, which focuses on how retailers can boost sales through store-level shelf-management. The analysis of data through UPC scanners makes it </w:t>
      </w:r>
      <w:r w:rsidRPr="00945E2E">
        <w:rPr>
          <w:i/>
          <w:sz w:val="24"/>
        </w:rPr>
        <w:t xml:space="preserve">possible to understand </w:t>
      </w:r>
      <w:r w:rsidRPr="00945E2E">
        <w:rPr>
          <w:sz w:val="24"/>
        </w:rPr>
        <w:t>heterogeneity of local area demand.</w:t>
      </w:r>
      <w:r>
        <w:rPr>
          <w:sz w:val="24"/>
        </w:rPr>
        <w:t xml:space="preserve"> One of the </w:t>
      </w:r>
      <w:r w:rsidRPr="00945E2E">
        <w:rPr>
          <w:sz w:val="24"/>
        </w:rPr>
        <w:t xml:space="preserve">challenges </w:t>
      </w:r>
      <w:r>
        <w:rPr>
          <w:sz w:val="24"/>
        </w:rPr>
        <w:t xml:space="preserve">that </w:t>
      </w:r>
      <w:r w:rsidRPr="00945E2E">
        <w:rPr>
          <w:sz w:val="24"/>
        </w:rPr>
        <w:t xml:space="preserve">DFF faces is how </w:t>
      </w:r>
      <w:r>
        <w:rPr>
          <w:sz w:val="24"/>
        </w:rPr>
        <w:t>it should</w:t>
      </w:r>
      <w:r w:rsidRPr="00945E2E">
        <w:rPr>
          <w:sz w:val="24"/>
        </w:rPr>
        <w:t xml:space="preserve"> allocate shelf space to the multitude of products they sell </w:t>
      </w:r>
      <w:r>
        <w:rPr>
          <w:sz w:val="24"/>
        </w:rPr>
        <w:t>across stores.</w:t>
      </w:r>
    </w:p>
    <w:p w:rsidR="00D911BD" w:rsidRDefault="00D911BD" w:rsidP="00D911BD">
      <w:pPr>
        <w:spacing w:after="0"/>
        <w:jc w:val="both"/>
        <w:rPr>
          <w:b/>
          <w:sz w:val="24"/>
        </w:rPr>
      </w:pPr>
    </w:p>
    <w:p w:rsidR="00D911BD" w:rsidRPr="004231ED" w:rsidRDefault="00D911BD" w:rsidP="00D911BD">
      <w:pPr>
        <w:numPr>
          <w:ilvl w:val="0"/>
          <w:numId w:val="3"/>
        </w:numPr>
        <w:spacing w:after="0"/>
        <w:jc w:val="both"/>
        <w:rPr>
          <w:sz w:val="24"/>
        </w:rPr>
      </w:pPr>
      <w:r>
        <w:rPr>
          <w:b/>
          <w:sz w:val="24"/>
        </w:rPr>
        <w:t xml:space="preserve">Effect of consumer demographics on product sales. </w:t>
      </w:r>
      <w:r>
        <w:rPr>
          <w:sz w:val="24"/>
        </w:rPr>
        <w:t>Another key problem DFF needs to address is how distribution of consumer’s age, economic health, household sizes affects the sales across product categories. Answers to these problems would help DFF in targeted marketing.</w:t>
      </w:r>
    </w:p>
    <w:p w:rsidR="00D911BD" w:rsidRPr="000360DF" w:rsidRDefault="00D911BD" w:rsidP="00D911BD">
      <w:pPr>
        <w:spacing w:after="0"/>
        <w:jc w:val="both"/>
        <w:rPr>
          <w:b/>
          <w:sz w:val="24"/>
        </w:rPr>
      </w:pPr>
    </w:p>
    <w:p w:rsidR="00D911BD" w:rsidRDefault="00D911BD" w:rsidP="00D911BD">
      <w:pPr>
        <w:numPr>
          <w:ilvl w:val="0"/>
          <w:numId w:val="3"/>
        </w:numPr>
        <w:jc w:val="both"/>
        <w:rPr>
          <w:sz w:val="24"/>
        </w:rPr>
      </w:pPr>
      <w:r>
        <w:rPr>
          <w:b/>
          <w:sz w:val="24"/>
        </w:rPr>
        <w:t>Impact of location of stores on sales</w:t>
      </w:r>
      <w:r w:rsidRPr="002E307D">
        <w:rPr>
          <w:b/>
          <w:sz w:val="24"/>
        </w:rPr>
        <w:t>.</w:t>
      </w:r>
      <w:r>
        <w:rPr>
          <w:sz w:val="24"/>
        </w:rPr>
        <w:t xml:space="preserve"> DFF has more than 100 retail stores in Chicago. The store-level research on product sales also aims at answering how positioning of stores translates into revenue for DFF and </w:t>
      </w:r>
      <w:r w:rsidRPr="00176FB6">
        <w:rPr>
          <w:sz w:val="24"/>
        </w:rPr>
        <w:t xml:space="preserve">what makes shoppers choose one </w:t>
      </w:r>
      <w:r>
        <w:rPr>
          <w:sz w:val="24"/>
        </w:rPr>
        <w:t>store over another.</w:t>
      </w:r>
    </w:p>
    <w:p w:rsidR="00D911BD" w:rsidRPr="001178B1" w:rsidRDefault="00D911BD" w:rsidP="00D911BD">
      <w:pPr>
        <w:numPr>
          <w:ilvl w:val="0"/>
          <w:numId w:val="3"/>
        </w:numPr>
        <w:jc w:val="both"/>
        <w:rPr>
          <w:b/>
          <w:sz w:val="24"/>
        </w:rPr>
      </w:pPr>
      <w:r w:rsidRPr="001178B1">
        <w:rPr>
          <w:b/>
          <w:sz w:val="24"/>
        </w:rPr>
        <w:t>Making pricing decisions based on season</w:t>
      </w:r>
      <w:r>
        <w:rPr>
          <w:b/>
          <w:sz w:val="24"/>
        </w:rPr>
        <w:t xml:space="preserve">s. </w:t>
      </w:r>
      <w:r>
        <w:rPr>
          <w:sz w:val="24"/>
        </w:rPr>
        <w:t>Retail stores usually see spikes in sales during vacation seasons such as Thanksgiving and Christmas. It is important for DFF to determine optimal prices of the products that would increase profit margin during these seasons.</w:t>
      </w:r>
    </w:p>
    <w:p w:rsidR="00D911BD" w:rsidRPr="00E72E03" w:rsidRDefault="00D911BD" w:rsidP="00D911BD">
      <w:pPr>
        <w:numPr>
          <w:ilvl w:val="0"/>
          <w:numId w:val="3"/>
        </w:numPr>
        <w:jc w:val="both"/>
      </w:pPr>
      <w:r w:rsidRPr="00970D90">
        <w:rPr>
          <w:b/>
          <w:sz w:val="24"/>
        </w:rPr>
        <w:t>Effect of price promotions</w:t>
      </w:r>
      <w:r>
        <w:rPr>
          <w:b/>
          <w:sz w:val="24"/>
        </w:rPr>
        <w:t xml:space="preserve">. </w:t>
      </w:r>
      <w:r>
        <w:rPr>
          <w:sz w:val="24"/>
        </w:rPr>
        <w:t>DFF has been rolling out coupons across product categories for promotions. They need to analyze whether price promotions through strategies like Coupons help any sales growth.</w:t>
      </w:r>
    </w:p>
    <w:p w:rsidR="00D911BD" w:rsidRPr="006764A2" w:rsidRDefault="00D911BD" w:rsidP="00D911BD">
      <w:pPr>
        <w:pStyle w:val="Heading1"/>
        <w:numPr>
          <w:ilvl w:val="0"/>
          <w:numId w:val="7"/>
        </w:numPr>
        <w:ind w:hanging="720"/>
      </w:pPr>
      <w:bookmarkStart w:id="1" w:name="_Toc476219482"/>
      <w:r>
        <w:lastRenderedPageBreak/>
        <w:t>Details about the Data</w:t>
      </w:r>
      <w:bookmarkEnd w:id="1"/>
    </w:p>
    <w:p w:rsidR="00D911BD" w:rsidRDefault="00D911BD" w:rsidP="00D911BD">
      <w:pPr>
        <w:pStyle w:val="Heading2"/>
        <w:numPr>
          <w:ilvl w:val="1"/>
          <w:numId w:val="7"/>
        </w:numPr>
      </w:pPr>
      <w:bookmarkStart w:id="2" w:name="_Toc476219483"/>
      <w:r w:rsidRPr="003D3487">
        <w:t xml:space="preserve">Understanding of the </w:t>
      </w:r>
      <w:r>
        <w:t>d</w:t>
      </w:r>
      <w:r w:rsidRPr="003D3487">
        <w:t>ata</w:t>
      </w:r>
      <w:bookmarkEnd w:id="2"/>
    </w:p>
    <w:p w:rsidR="00D911BD" w:rsidRPr="00096ADE" w:rsidRDefault="00D911BD" w:rsidP="00436469">
      <w:pPr>
        <w:ind w:firstLine="360"/>
        <w:jc w:val="both"/>
        <w:rPr>
          <w:sz w:val="24"/>
          <w:szCs w:val="24"/>
        </w:rPr>
      </w:pPr>
      <w:r w:rsidRPr="00096ADE">
        <w:rPr>
          <w:sz w:val="24"/>
          <w:szCs w:val="24"/>
        </w:rPr>
        <w:t xml:space="preserve">As a part of the project, we are planning to do analysis on data collected from James M. Klits Center, University of Chicago Booth School of Business. Total size of this data adds up to 4.76 GB needs lot of changes to convert this dirty data to perform meaningful analysis. The data comprises of 9 years of store level data of more than 3500 UPCs, which </w:t>
      </w:r>
      <w:r>
        <w:rPr>
          <w:sz w:val="24"/>
          <w:szCs w:val="24"/>
        </w:rPr>
        <w:t>were</w:t>
      </w:r>
      <w:r w:rsidRPr="00096ADE">
        <w:rPr>
          <w:sz w:val="24"/>
          <w:szCs w:val="24"/>
        </w:rPr>
        <w:t xml:space="preserve"> sold through around 100 stores across United States. Most of the Stores are located in Chicago area. We need to analyze the data from 1989-1994 for same number of stores. The complete product line is classified in to 29 different categories.</w:t>
      </w:r>
    </w:p>
    <w:p w:rsidR="00D911BD" w:rsidRPr="00096ADE" w:rsidRDefault="00D911BD" w:rsidP="00436469">
      <w:pPr>
        <w:ind w:firstLine="360"/>
        <w:jc w:val="both"/>
        <w:rPr>
          <w:sz w:val="24"/>
          <w:szCs w:val="24"/>
        </w:rPr>
      </w:pPr>
      <w:r w:rsidRPr="00096ADE">
        <w:rPr>
          <w:sz w:val="24"/>
          <w:szCs w:val="24"/>
        </w:rPr>
        <w:t>In total, there are four data files and they can be classified in to two categories namely General files and Category files. These four data files are available in .csv format for the analysis of the sales of Dominick’s FF.</w:t>
      </w:r>
    </w:p>
    <w:p w:rsidR="00D911BD" w:rsidRPr="00096ADE" w:rsidRDefault="00D911BD" w:rsidP="00D911BD">
      <w:pPr>
        <w:numPr>
          <w:ilvl w:val="0"/>
          <w:numId w:val="14"/>
        </w:numPr>
        <w:jc w:val="both"/>
        <w:rPr>
          <w:b/>
          <w:sz w:val="24"/>
          <w:szCs w:val="24"/>
        </w:rPr>
      </w:pPr>
      <w:r w:rsidRPr="00096ADE">
        <w:rPr>
          <w:b/>
          <w:sz w:val="24"/>
          <w:szCs w:val="24"/>
        </w:rPr>
        <w:t>Customer Count Files</w:t>
      </w:r>
    </w:p>
    <w:p w:rsidR="00D911BD" w:rsidRPr="00096ADE" w:rsidRDefault="00D911BD" w:rsidP="00D911BD">
      <w:pPr>
        <w:pStyle w:val="ListParagraph"/>
        <w:numPr>
          <w:ilvl w:val="0"/>
          <w:numId w:val="15"/>
        </w:numPr>
        <w:jc w:val="both"/>
        <w:rPr>
          <w:sz w:val="24"/>
          <w:szCs w:val="24"/>
        </w:rPr>
      </w:pPr>
      <w:r w:rsidRPr="00096ADE">
        <w:rPr>
          <w:sz w:val="24"/>
          <w:szCs w:val="24"/>
        </w:rPr>
        <w:t xml:space="preserve">This file contains the information about in-store traffic of all the stores, which were compiled, on a weekly basis from scanners located at each store in DFF. </w:t>
      </w:r>
    </w:p>
    <w:p w:rsidR="00D911BD" w:rsidRPr="00096ADE" w:rsidRDefault="00D911BD" w:rsidP="00D911BD">
      <w:pPr>
        <w:pStyle w:val="ListParagraph"/>
        <w:numPr>
          <w:ilvl w:val="0"/>
          <w:numId w:val="15"/>
        </w:numPr>
        <w:jc w:val="both"/>
        <w:rPr>
          <w:sz w:val="24"/>
          <w:szCs w:val="24"/>
        </w:rPr>
      </w:pPr>
      <w:r w:rsidRPr="00096ADE">
        <w:rPr>
          <w:sz w:val="24"/>
          <w:szCs w:val="24"/>
        </w:rPr>
        <w:t>This table contains the information about the sale information of each product categories of Beer, Meat, grocery and Diary etc. store wise on weekly basis.</w:t>
      </w:r>
    </w:p>
    <w:p w:rsidR="00D911BD" w:rsidRPr="00096ADE" w:rsidRDefault="00D911BD" w:rsidP="00D911BD">
      <w:pPr>
        <w:pStyle w:val="ListParagraph"/>
        <w:numPr>
          <w:ilvl w:val="0"/>
          <w:numId w:val="15"/>
        </w:numPr>
        <w:jc w:val="both"/>
        <w:rPr>
          <w:sz w:val="24"/>
          <w:szCs w:val="24"/>
        </w:rPr>
      </w:pPr>
      <w:r w:rsidRPr="00096ADE">
        <w:rPr>
          <w:sz w:val="24"/>
          <w:szCs w:val="24"/>
        </w:rPr>
        <w:t xml:space="preserve">This file also contains the separate information of each above product purchased using Coupons at each store in DFF chain on weekly basis. </w:t>
      </w:r>
    </w:p>
    <w:p w:rsidR="00D911BD" w:rsidRPr="00096ADE" w:rsidRDefault="00D911BD" w:rsidP="00D911BD">
      <w:pPr>
        <w:numPr>
          <w:ilvl w:val="0"/>
          <w:numId w:val="14"/>
        </w:numPr>
        <w:jc w:val="both"/>
        <w:rPr>
          <w:b/>
          <w:sz w:val="24"/>
          <w:szCs w:val="24"/>
        </w:rPr>
      </w:pPr>
      <w:r w:rsidRPr="00096ADE">
        <w:rPr>
          <w:b/>
          <w:sz w:val="24"/>
          <w:szCs w:val="24"/>
        </w:rPr>
        <w:t xml:space="preserve">Store-Specific Demographics </w:t>
      </w:r>
    </w:p>
    <w:p w:rsidR="00D911BD" w:rsidRPr="00096ADE" w:rsidRDefault="00D911BD" w:rsidP="00D911BD">
      <w:pPr>
        <w:pStyle w:val="ListParagraph"/>
        <w:numPr>
          <w:ilvl w:val="0"/>
          <w:numId w:val="16"/>
        </w:numPr>
        <w:jc w:val="both"/>
        <w:rPr>
          <w:sz w:val="24"/>
          <w:szCs w:val="24"/>
        </w:rPr>
      </w:pPr>
      <w:r w:rsidRPr="00096ADE">
        <w:rPr>
          <w:sz w:val="24"/>
          <w:szCs w:val="24"/>
        </w:rPr>
        <w:t>This file contains the store wise information of all the customers purchased the products from DFF on weekly and demography basis.</w:t>
      </w:r>
    </w:p>
    <w:p w:rsidR="00D911BD" w:rsidRPr="00096ADE" w:rsidRDefault="00D911BD" w:rsidP="00D911BD">
      <w:pPr>
        <w:pStyle w:val="ListParagraph"/>
        <w:numPr>
          <w:ilvl w:val="0"/>
          <w:numId w:val="16"/>
        </w:numPr>
        <w:jc w:val="both"/>
        <w:rPr>
          <w:sz w:val="24"/>
          <w:szCs w:val="24"/>
        </w:rPr>
      </w:pPr>
      <w:r w:rsidRPr="00096ADE">
        <w:rPr>
          <w:sz w:val="24"/>
          <w:szCs w:val="24"/>
        </w:rPr>
        <w:t>Information present in this file is obtained by mapping the customer information with the Census information collected by US government for Chicago Metropolitan area.</w:t>
      </w:r>
    </w:p>
    <w:p w:rsidR="00D911BD" w:rsidRPr="00096ADE" w:rsidRDefault="00D911BD" w:rsidP="00D911BD">
      <w:pPr>
        <w:pStyle w:val="ListParagraph"/>
        <w:numPr>
          <w:ilvl w:val="0"/>
          <w:numId w:val="16"/>
        </w:numPr>
        <w:jc w:val="both"/>
        <w:rPr>
          <w:sz w:val="24"/>
          <w:szCs w:val="24"/>
        </w:rPr>
      </w:pPr>
      <w:r w:rsidRPr="00096ADE">
        <w:rPr>
          <w:sz w:val="24"/>
          <w:szCs w:val="24"/>
        </w:rPr>
        <w:t>Various demography information available in this file include age groups, household income, number of dependent members, employment status, and retired status of every customer.</w:t>
      </w:r>
    </w:p>
    <w:p w:rsidR="00D911BD" w:rsidRPr="00096ADE" w:rsidRDefault="00D911BD" w:rsidP="00D911BD">
      <w:pPr>
        <w:pStyle w:val="ListParagraph"/>
        <w:numPr>
          <w:ilvl w:val="0"/>
          <w:numId w:val="16"/>
        </w:numPr>
        <w:jc w:val="both"/>
        <w:rPr>
          <w:sz w:val="24"/>
          <w:szCs w:val="24"/>
        </w:rPr>
      </w:pPr>
      <w:r w:rsidRPr="00096ADE">
        <w:rPr>
          <w:sz w:val="24"/>
          <w:szCs w:val="24"/>
        </w:rPr>
        <w:t>Demographic information is the most important in later stages of the project for Data Warehousing and building different store wise strategies targeting different demography of people. This file has very importance in framing the questions in this phase of the project.</w:t>
      </w:r>
    </w:p>
    <w:p w:rsidR="00D911BD" w:rsidRPr="00096ADE" w:rsidRDefault="00D911BD" w:rsidP="00D911BD">
      <w:pPr>
        <w:numPr>
          <w:ilvl w:val="0"/>
          <w:numId w:val="14"/>
        </w:numPr>
        <w:jc w:val="both"/>
        <w:rPr>
          <w:b/>
          <w:sz w:val="24"/>
          <w:szCs w:val="24"/>
        </w:rPr>
      </w:pPr>
      <w:r w:rsidRPr="00096ADE">
        <w:rPr>
          <w:b/>
          <w:sz w:val="24"/>
          <w:szCs w:val="24"/>
        </w:rPr>
        <w:t xml:space="preserve">UPC Files </w:t>
      </w:r>
    </w:p>
    <w:p w:rsidR="00D911BD" w:rsidRPr="00096ADE" w:rsidRDefault="00D911BD" w:rsidP="00D911BD">
      <w:pPr>
        <w:pStyle w:val="ListParagraph"/>
        <w:numPr>
          <w:ilvl w:val="0"/>
          <w:numId w:val="17"/>
        </w:numPr>
        <w:jc w:val="both"/>
        <w:rPr>
          <w:sz w:val="24"/>
          <w:szCs w:val="24"/>
        </w:rPr>
      </w:pPr>
      <w:r w:rsidRPr="00096ADE">
        <w:rPr>
          <w:sz w:val="24"/>
          <w:szCs w:val="24"/>
        </w:rPr>
        <w:t>As the name indicates UPC means Unique Product Code. Each Product is mapped to a UPC and other information related to that product.</w:t>
      </w:r>
    </w:p>
    <w:p w:rsidR="00D911BD" w:rsidRPr="00096ADE" w:rsidRDefault="00D911BD" w:rsidP="00D911BD">
      <w:pPr>
        <w:pStyle w:val="ListParagraph"/>
        <w:numPr>
          <w:ilvl w:val="0"/>
          <w:numId w:val="17"/>
        </w:numPr>
        <w:jc w:val="both"/>
        <w:rPr>
          <w:sz w:val="24"/>
          <w:szCs w:val="24"/>
        </w:rPr>
      </w:pPr>
      <w:r w:rsidRPr="00096ADE">
        <w:rPr>
          <w:sz w:val="24"/>
          <w:szCs w:val="24"/>
        </w:rPr>
        <w:lastRenderedPageBreak/>
        <w:t xml:space="preserve">Complete mapping of UPC code to product is available in the </w:t>
      </w:r>
      <w:r w:rsidRPr="00096ADE">
        <w:rPr>
          <w:i/>
          <w:sz w:val="24"/>
          <w:szCs w:val="24"/>
        </w:rPr>
        <w:t>List of all UPCs in the category</w:t>
      </w:r>
      <w:r w:rsidRPr="00096ADE">
        <w:rPr>
          <w:sz w:val="24"/>
          <w:szCs w:val="24"/>
        </w:rPr>
        <w:t xml:space="preserve"> table. This information can be used for product specific strategies for DFF.</w:t>
      </w:r>
    </w:p>
    <w:p w:rsidR="00D911BD" w:rsidRPr="00096ADE" w:rsidRDefault="00D911BD" w:rsidP="00D911BD">
      <w:pPr>
        <w:numPr>
          <w:ilvl w:val="0"/>
          <w:numId w:val="14"/>
        </w:numPr>
        <w:jc w:val="both"/>
        <w:rPr>
          <w:b/>
          <w:sz w:val="24"/>
          <w:szCs w:val="24"/>
        </w:rPr>
      </w:pPr>
      <w:r w:rsidRPr="00096ADE">
        <w:rPr>
          <w:b/>
          <w:sz w:val="24"/>
          <w:szCs w:val="24"/>
        </w:rPr>
        <w:t>Movement Files</w:t>
      </w:r>
    </w:p>
    <w:p w:rsidR="00D911BD" w:rsidRPr="00096ADE" w:rsidRDefault="00D911BD" w:rsidP="00D911BD">
      <w:pPr>
        <w:pStyle w:val="ListParagraph"/>
        <w:numPr>
          <w:ilvl w:val="0"/>
          <w:numId w:val="18"/>
        </w:numPr>
        <w:jc w:val="both"/>
        <w:rPr>
          <w:sz w:val="24"/>
          <w:szCs w:val="24"/>
        </w:rPr>
      </w:pPr>
      <w:r w:rsidRPr="00096ADE">
        <w:rPr>
          <w:sz w:val="24"/>
          <w:szCs w:val="24"/>
        </w:rPr>
        <w:t>This file contains category wise weekly movement of each product in DFF.</w:t>
      </w:r>
    </w:p>
    <w:p w:rsidR="00D911BD" w:rsidRPr="00096ADE" w:rsidRDefault="00D911BD" w:rsidP="00D911BD">
      <w:pPr>
        <w:pStyle w:val="ListParagraph"/>
        <w:numPr>
          <w:ilvl w:val="0"/>
          <w:numId w:val="18"/>
        </w:numPr>
        <w:jc w:val="both"/>
        <w:rPr>
          <w:sz w:val="24"/>
          <w:szCs w:val="24"/>
        </w:rPr>
      </w:pPr>
      <w:r w:rsidRPr="00096ADE">
        <w:rPr>
          <w:sz w:val="24"/>
          <w:szCs w:val="24"/>
        </w:rPr>
        <w:t>Information in this file give clear idea about profit margin on each product. This in turn will give idea about strategies need to be adopted by DFF to reduce losses and increase profit. This very important in Business point of view.</w:t>
      </w:r>
    </w:p>
    <w:p w:rsidR="00D911BD" w:rsidRPr="00096ADE" w:rsidRDefault="00D911BD" w:rsidP="00D911BD">
      <w:pPr>
        <w:pStyle w:val="ListParagraph"/>
        <w:numPr>
          <w:ilvl w:val="0"/>
          <w:numId w:val="18"/>
        </w:numPr>
        <w:jc w:val="both"/>
        <w:rPr>
          <w:sz w:val="24"/>
          <w:szCs w:val="24"/>
        </w:rPr>
      </w:pPr>
      <w:r w:rsidRPr="00096ADE">
        <w:rPr>
          <w:sz w:val="24"/>
          <w:szCs w:val="24"/>
        </w:rPr>
        <w:t>If the Sale quantity is predictable after analyzing weekly sale data, it will give strategic advantage to the inventory department of DFF in preparing for peak and off seasons.</w:t>
      </w:r>
    </w:p>
    <w:p w:rsidR="00D911BD" w:rsidRPr="00096ADE" w:rsidRDefault="00D911BD" w:rsidP="00436469">
      <w:pPr>
        <w:ind w:firstLine="360"/>
        <w:jc w:val="both"/>
        <w:rPr>
          <w:sz w:val="24"/>
          <w:szCs w:val="24"/>
        </w:rPr>
      </w:pPr>
      <w:r w:rsidRPr="00096ADE">
        <w:rPr>
          <w:sz w:val="24"/>
          <w:szCs w:val="24"/>
        </w:rPr>
        <w:t xml:space="preserve">In addition to the above data sources, we have “Weeks Decode Table” which gives the week to date mappings useful for analysis. This is very useful in formulating different business strategies.  </w:t>
      </w:r>
    </w:p>
    <w:p w:rsidR="00D911BD" w:rsidRPr="00096ADE" w:rsidRDefault="00D911BD" w:rsidP="00D911BD">
      <w:pPr>
        <w:jc w:val="both"/>
        <w:rPr>
          <w:sz w:val="24"/>
          <w:szCs w:val="24"/>
        </w:rPr>
      </w:pPr>
    </w:p>
    <w:p w:rsidR="00D911BD" w:rsidRPr="00E35574" w:rsidRDefault="00D911BD" w:rsidP="00D911BD">
      <w:pPr>
        <w:pStyle w:val="Heading2"/>
        <w:numPr>
          <w:ilvl w:val="1"/>
          <w:numId w:val="7"/>
        </w:numPr>
      </w:pPr>
      <w:bookmarkStart w:id="3" w:name="_Toc476219484"/>
      <w:r w:rsidRPr="00A16A9C">
        <w:t>Metadata description for all OLTP files</w:t>
      </w:r>
      <w:bookmarkEnd w:id="3"/>
    </w:p>
    <w:p w:rsidR="00D911BD" w:rsidRPr="00096ADE" w:rsidRDefault="00D911BD" w:rsidP="00D911BD">
      <w:pPr>
        <w:numPr>
          <w:ilvl w:val="0"/>
          <w:numId w:val="19"/>
        </w:numPr>
        <w:rPr>
          <w:sz w:val="24"/>
          <w:szCs w:val="24"/>
        </w:rPr>
      </w:pPr>
      <w:r w:rsidRPr="00096ADE">
        <w:rPr>
          <w:sz w:val="24"/>
          <w:szCs w:val="24"/>
        </w:rPr>
        <w:t xml:space="preserve">Please find below the description for each attribute in </w:t>
      </w:r>
      <w:r w:rsidRPr="00096ADE">
        <w:rPr>
          <w:b/>
          <w:sz w:val="24"/>
          <w:szCs w:val="24"/>
        </w:rPr>
        <w:t>ccount</w:t>
      </w:r>
      <w:r w:rsidRPr="00096ADE">
        <w:rPr>
          <w:sz w:val="24"/>
          <w:szCs w:val="24"/>
        </w:rPr>
        <w:t xml:space="preserve"> file.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3232"/>
        <w:gridCol w:w="1709"/>
        <w:gridCol w:w="3251"/>
      </w:tblGrid>
      <w:tr w:rsidR="00D911BD" w:rsidRPr="00096ADE" w:rsidTr="00680F64">
        <w:tc>
          <w:tcPr>
            <w:tcW w:w="1368" w:type="dxa"/>
            <w:shd w:val="clear" w:color="auto" w:fill="auto"/>
          </w:tcPr>
          <w:p w:rsidR="00D911BD" w:rsidRPr="00096ADE" w:rsidRDefault="00D911BD" w:rsidP="00680F64">
            <w:pPr>
              <w:pStyle w:val="Default"/>
              <w:rPr>
                <w:rFonts w:ascii="Calibri" w:hAnsi="Calibri"/>
              </w:rPr>
            </w:pPr>
            <w:r w:rsidRPr="00096ADE">
              <w:rPr>
                <w:rFonts w:ascii="Calibri" w:hAnsi="Calibri"/>
                <w:b/>
                <w:bCs/>
              </w:rPr>
              <w:t>Variable</w:t>
            </w:r>
          </w:p>
        </w:tc>
        <w:tc>
          <w:tcPr>
            <w:tcW w:w="3240" w:type="dxa"/>
            <w:shd w:val="clear" w:color="auto" w:fill="auto"/>
          </w:tcPr>
          <w:p w:rsidR="00D911BD" w:rsidRPr="00096ADE" w:rsidRDefault="00D911BD" w:rsidP="00680F64">
            <w:pPr>
              <w:pStyle w:val="Default"/>
              <w:rPr>
                <w:rFonts w:ascii="Calibri" w:hAnsi="Calibri"/>
              </w:rPr>
            </w:pPr>
            <w:r w:rsidRPr="00096ADE">
              <w:rPr>
                <w:rFonts w:ascii="Calibri" w:hAnsi="Calibri"/>
                <w:b/>
                <w:bCs/>
              </w:rPr>
              <w:t xml:space="preserve">Description </w:t>
            </w:r>
          </w:p>
        </w:tc>
        <w:tc>
          <w:tcPr>
            <w:tcW w:w="1710" w:type="dxa"/>
            <w:shd w:val="clear" w:color="auto" w:fill="auto"/>
          </w:tcPr>
          <w:p w:rsidR="00D911BD" w:rsidRPr="00096ADE" w:rsidRDefault="00D911BD" w:rsidP="00680F64">
            <w:pPr>
              <w:pStyle w:val="Default"/>
              <w:rPr>
                <w:rFonts w:ascii="Calibri" w:hAnsi="Calibri"/>
              </w:rPr>
            </w:pPr>
            <w:r w:rsidRPr="00096ADE">
              <w:rPr>
                <w:rFonts w:ascii="Calibri" w:hAnsi="Calibri"/>
                <w:b/>
                <w:bCs/>
              </w:rPr>
              <w:t>Variable</w:t>
            </w:r>
          </w:p>
        </w:tc>
        <w:tc>
          <w:tcPr>
            <w:tcW w:w="3258" w:type="dxa"/>
            <w:shd w:val="clear" w:color="auto" w:fill="auto"/>
          </w:tcPr>
          <w:p w:rsidR="00D911BD" w:rsidRPr="00096ADE" w:rsidRDefault="00D911BD" w:rsidP="00680F64">
            <w:pPr>
              <w:pStyle w:val="Default"/>
              <w:rPr>
                <w:rFonts w:ascii="Calibri" w:hAnsi="Calibri"/>
              </w:rPr>
            </w:pPr>
            <w:r w:rsidRPr="00096ADE">
              <w:rPr>
                <w:rFonts w:ascii="Calibri" w:hAnsi="Calibri"/>
                <w:b/>
                <w:bCs/>
              </w:rPr>
              <w:t xml:space="preserve">Description </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DATE</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Date of the Observation</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FTGITAL</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Food-to-Go Italian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Week</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Week Number</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GM</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General Merchandise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Store</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Store Code</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GMCOUP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General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BAKCOUP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Bakery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GROCCOUP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Grocery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BAKERY</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Bakery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GROCERY</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Grocery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BEER</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Beer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HABA</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Health and Beauty Aids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BOTTLE</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Bottle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HABACOUP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Health and Beauty Aids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BULK</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Bulk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JEWELRY</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Jewelry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BULKCOUP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Bulk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LIQCOUP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Liquor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CAMERA</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Camera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MANCOUP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xml:space="preserve">Manufacturer Coupons </w:t>
            </w:r>
            <w:r w:rsidRPr="00096ADE">
              <w:rPr>
                <w:rFonts w:eastAsia="Calibri"/>
                <w:color w:val="000000"/>
                <w:sz w:val="24"/>
                <w:szCs w:val="24"/>
              </w:rPr>
              <w:lastRenderedPageBreak/>
              <w:t>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lastRenderedPageBreak/>
              <w:t>CHEESE</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Cheese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CONVFOOD</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Conventional Foods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COSMCOUP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Cosmetics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MEATFROZ</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Meat-Frozen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COSMETIC</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Cosmetics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MISCSCP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Misc.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CUSTCOUN</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Customer Count</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MVPCLUB</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MVP</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DAIRCOUP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Dairy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PHARCOUP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Pharmacy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DAIRY</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Dairy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PHARMACY</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Pharmacy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PHOTCOUP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Photo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PHOTOFIN</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Photo</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DELIEXPR</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 Express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PRODCOUP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Produce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DELISELF</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Deli Self Service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PRODUCE</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Produce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FISH</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Fish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PROMCOUP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Promotion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FISHCOUP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Fish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PROMO</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Promotion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FLORAL</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Floral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SALADBAR</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Salad Bar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FLORCOUP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Floral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Salad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FROZCOUP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Frozen Items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SPIRITS</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Spirits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FROZEN</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Frozen Items Sales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SSDELICP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Self Service Deli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FTGCCOUP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Food-to-Go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VIDCOUP</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Video Coupons Redeemed</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FTGCHIN</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Food-to-Go Chinese Sales in Dollars</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VIDEO</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Video Sales in Dollars</w:t>
            </w:r>
          </w:p>
        </w:tc>
      </w:tr>
      <w:tr w:rsidR="00D911BD" w:rsidRPr="00096ADE" w:rsidTr="00680F64">
        <w:tc>
          <w:tcPr>
            <w:tcW w:w="136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FTGICOUP</w:t>
            </w:r>
          </w:p>
        </w:tc>
        <w:tc>
          <w:tcPr>
            <w:tcW w:w="324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Food-to-Go Coupons Redeemed</w:t>
            </w:r>
          </w:p>
        </w:tc>
        <w:tc>
          <w:tcPr>
            <w:tcW w:w="17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VIDEOREN</w:t>
            </w:r>
          </w:p>
        </w:tc>
        <w:tc>
          <w:tcPr>
            <w:tcW w:w="325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Video Rentals (Dollar Amounts)</w:t>
            </w:r>
          </w:p>
        </w:tc>
      </w:tr>
    </w:tbl>
    <w:p w:rsidR="00D911BD" w:rsidRPr="00096ADE" w:rsidRDefault="00D911BD" w:rsidP="00D911BD">
      <w:pPr>
        <w:rPr>
          <w:sz w:val="24"/>
          <w:szCs w:val="24"/>
        </w:rPr>
      </w:pPr>
    </w:p>
    <w:p w:rsidR="00D911BD" w:rsidRPr="00096ADE" w:rsidRDefault="00D911BD" w:rsidP="00D911BD">
      <w:pPr>
        <w:numPr>
          <w:ilvl w:val="0"/>
          <w:numId w:val="19"/>
        </w:numPr>
        <w:rPr>
          <w:sz w:val="24"/>
          <w:szCs w:val="24"/>
        </w:rPr>
      </w:pPr>
      <w:r w:rsidRPr="00096ADE">
        <w:rPr>
          <w:sz w:val="24"/>
          <w:szCs w:val="24"/>
        </w:rPr>
        <w:t xml:space="preserve">Please find below the description for each attribute in </w:t>
      </w:r>
      <w:r w:rsidRPr="00096ADE">
        <w:rPr>
          <w:b/>
          <w:sz w:val="24"/>
          <w:szCs w:val="24"/>
        </w:rPr>
        <w:t>Demography</w:t>
      </w:r>
      <w:r w:rsidRPr="00096ADE">
        <w:rPr>
          <w:sz w:val="24"/>
          <w:szCs w:val="24"/>
        </w:rPr>
        <w:t xml:space="preserve"> file.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8"/>
        <w:gridCol w:w="3510"/>
        <w:gridCol w:w="1350"/>
        <w:gridCol w:w="3618"/>
      </w:tblGrid>
      <w:tr w:rsidR="00D911BD" w:rsidRPr="00096ADE" w:rsidTr="00680F64">
        <w:tc>
          <w:tcPr>
            <w:tcW w:w="1098" w:type="dxa"/>
            <w:shd w:val="clear" w:color="auto" w:fill="auto"/>
          </w:tcPr>
          <w:p w:rsidR="00D911BD" w:rsidRPr="00096ADE" w:rsidRDefault="00D911BD" w:rsidP="00680F64">
            <w:pPr>
              <w:pStyle w:val="Default"/>
              <w:rPr>
                <w:rFonts w:ascii="Calibri" w:hAnsi="Calibri"/>
              </w:rPr>
            </w:pPr>
            <w:r w:rsidRPr="00096ADE">
              <w:rPr>
                <w:rFonts w:ascii="Calibri" w:hAnsi="Calibri"/>
                <w:b/>
                <w:bCs/>
              </w:rPr>
              <w:t>Variable</w:t>
            </w:r>
          </w:p>
        </w:tc>
        <w:tc>
          <w:tcPr>
            <w:tcW w:w="3510" w:type="dxa"/>
            <w:shd w:val="clear" w:color="auto" w:fill="auto"/>
          </w:tcPr>
          <w:p w:rsidR="00D911BD" w:rsidRPr="00096ADE" w:rsidRDefault="00D911BD" w:rsidP="00680F64">
            <w:pPr>
              <w:pStyle w:val="Default"/>
              <w:rPr>
                <w:rFonts w:ascii="Calibri" w:hAnsi="Calibri"/>
              </w:rPr>
            </w:pPr>
            <w:r w:rsidRPr="00096ADE">
              <w:rPr>
                <w:rFonts w:ascii="Calibri" w:hAnsi="Calibri"/>
                <w:b/>
                <w:bCs/>
              </w:rPr>
              <w:t xml:space="preserve">Description </w:t>
            </w:r>
          </w:p>
        </w:tc>
        <w:tc>
          <w:tcPr>
            <w:tcW w:w="1350" w:type="dxa"/>
            <w:shd w:val="clear" w:color="auto" w:fill="auto"/>
          </w:tcPr>
          <w:p w:rsidR="00D911BD" w:rsidRPr="00096ADE" w:rsidRDefault="00D911BD" w:rsidP="00680F64">
            <w:pPr>
              <w:pStyle w:val="Default"/>
              <w:rPr>
                <w:rFonts w:ascii="Calibri" w:hAnsi="Calibri"/>
              </w:rPr>
            </w:pPr>
            <w:r w:rsidRPr="00096ADE">
              <w:rPr>
                <w:rFonts w:ascii="Calibri" w:hAnsi="Calibri"/>
                <w:b/>
                <w:bCs/>
              </w:rPr>
              <w:t>Variable</w:t>
            </w:r>
          </w:p>
        </w:tc>
        <w:tc>
          <w:tcPr>
            <w:tcW w:w="3618" w:type="dxa"/>
            <w:shd w:val="clear" w:color="auto" w:fill="auto"/>
          </w:tcPr>
          <w:p w:rsidR="00D911BD" w:rsidRPr="00096ADE" w:rsidRDefault="00D911BD" w:rsidP="00680F64">
            <w:pPr>
              <w:pStyle w:val="Default"/>
              <w:rPr>
                <w:rFonts w:ascii="Calibri" w:hAnsi="Calibri"/>
              </w:rPr>
            </w:pPr>
            <w:r w:rsidRPr="00096ADE">
              <w:rPr>
                <w:rFonts w:ascii="Calibri" w:hAnsi="Calibri"/>
                <w:b/>
                <w:bCs/>
              </w:rPr>
              <w:t xml:space="preserve">Description </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age9</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Population under age 9</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retired</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Retired</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age60</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Population over age 60</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unemp</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Unemployed</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ethnic</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Blacks &amp; Hispanics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wrkch5</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working women with children under 5</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educ</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College Graduates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wrkch17</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working women with children 6 - 17</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nocar</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With No Vehicles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nwrkch5</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non-working women with children under 5</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income</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Log of Median Income</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nwrkch17</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non-working women with children 6 - 17</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incsigma</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Std dev of Income Distribution (Approximated)</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wrkch</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working women with children</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hsizeavg</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Average Household Size</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nwrkch</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non-working women with children</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hsize1</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1 person</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wrkwch</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working women with children under 5</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hsize2</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2 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wrkwnch</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working women with no children</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hsize34</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3 or 4 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telephn</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telephones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hsize567</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5 or more 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mortgage</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mortgages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hh3plus</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3 or more 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nwhite</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population that is non-white</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hh4plus</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4 or more 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poverty</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population with income under $15,000</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hhsingle</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1 person</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shopcons</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Constrained Shoppers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hhlarge</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xml:space="preserve">% of households with 5 or more </w:t>
            </w:r>
            <w:r w:rsidRPr="00096ADE">
              <w:rPr>
                <w:rFonts w:eastAsia="Calibri"/>
                <w:color w:val="000000"/>
                <w:sz w:val="24"/>
                <w:szCs w:val="24"/>
              </w:rPr>
              <w:lastRenderedPageBreak/>
              <w:t>persons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lastRenderedPageBreak/>
              <w:t>shophurr</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Hurried Shoppers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workwom</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Working Women with full-time jobs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shopavid</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Avid Shoppers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sinhouse</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Detached Houses</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shopstr</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Shopping Stranges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density</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Trading Area in Sq Miles per Capita</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shopunft</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Unfettered Shoppers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hval150</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Value over $150,000</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shopbird</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Shopper Birds</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hval200</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Households with Value over $200,000</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shopindx</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Ability to Shop (Car and Single Family House)</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hvalmean</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Mean Household Value (Approximated)</w:t>
            </w:r>
          </w:p>
        </w:tc>
        <w:tc>
          <w:tcPr>
            <w:tcW w:w="135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shpindx</w:t>
            </w:r>
          </w:p>
        </w:tc>
        <w:tc>
          <w:tcPr>
            <w:tcW w:w="361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Ability to Shop (Car and Single Family House)</w:t>
            </w:r>
          </w:p>
        </w:tc>
      </w:tr>
      <w:tr w:rsidR="00D911BD" w:rsidRPr="00096ADE" w:rsidTr="00680F64">
        <w:tc>
          <w:tcPr>
            <w:tcW w:w="1098"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single</w:t>
            </w:r>
          </w:p>
        </w:tc>
        <w:tc>
          <w:tcPr>
            <w:tcW w:w="3510" w:type="dxa"/>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 of Singles</w:t>
            </w:r>
          </w:p>
        </w:tc>
        <w:tc>
          <w:tcPr>
            <w:tcW w:w="1350" w:type="dxa"/>
            <w:shd w:val="clear" w:color="auto" w:fill="auto"/>
            <w:vAlign w:val="bottom"/>
          </w:tcPr>
          <w:p w:rsidR="00D911BD" w:rsidRPr="00096ADE" w:rsidRDefault="00D911BD" w:rsidP="00680F64">
            <w:pPr>
              <w:rPr>
                <w:rFonts w:eastAsia="Calibri"/>
                <w:color w:val="000000"/>
                <w:sz w:val="24"/>
                <w:szCs w:val="24"/>
              </w:rPr>
            </w:pPr>
          </w:p>
        </w:tc>
        <w:tc>
          <w:tcPr>
            <w:tcW w:w="3618" w:type="dxa"/>
            <w:shd w:val="clear" w:color="auto" w:fill="auto"/>
            <w:vAlign w:val="bottom"/>
          </w:tcPr>
          <w:p w:rsidR="00D911BD" w:rsidRPr="00096ADE" w:rsidRDefault="00D911BD" w:rsidP="00680F64">
            <w:pPr>
              <w:rPr>
                <w:rFonts w:eastAsia="Calibri"/>
                <w:color w:val="000000"/>
                <w:sz w:val="24"/>
                <w:szCs w:val="24"/>
              </w:rPr>
            </w:pPr>
          </w:p>
        </w:tc>
      </w:tr>
    </w:tbl>
    <w:p w:rsidR="00D911BD" w:rsidRPr="00096ADE" w:rsidRDefault="00D911BD" w:rsidP="00D911BD">
      <w:pPr>
        <w:rPr>
          <w:sz w:val="24"/>
          <w:szCs w:val="24"/>
        </w:rPr>
      </w:pPr>
    </w:p>
    <w:p w:rsidR="00D911BD" w:rsidRPr="00096ADE" w:rsidRDefault="00D911BD" w:rsidP="00D911BD">
      <w:pPr>
        <w:numPr>
          <w:ilvl w:val="0"/>
          <w:numId w:val="19"/>
        </w:numPr>
        <w:rPr>
          <w:sz w:val="24"/>
          <w:szCs w:val="24"/>
        </w:rPr>
      </w:pPr>
      <w:r w:rsidRPr="00096ADE">
        <w:rPr>
          <w:sz w:val="24"/>
          <w:szCs w:val="24"/>
        </w:rPr>
        <w:t xml:space="preserve"> Please find below the description for each attribute in </w:t>
      </w:r>
      <w:r w:rsidRPr="00096ADE">
        <w:rPr>
          <w:b/>
          <w:sz w:val="24"/>
          <w:szCs w:val="24"/>
        </w:rPr>
        <w:t>UPC</w:t>
      </w:r>
      <w:r w:rsidRPr="00096ADE">
        <w:rPr>
          <w:sz w:val="24"/>
          <w:szCs w:val="24"/>
        </w:rPr>
        <w:t xml:space="preserve"> file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5A0" w:firstRow="1" w:lastRow="0" w:firstColumn="1" w:lastColumn="1" w:noHBand="0" w:noVBand="1"/>
      </w:tblPr>
      <w:tblGrid>
        <w:gridCol w:w="1229"/>
        <w:gridCol w:w="3467"/>
        <w:gridCol w:w="1126"/>
        <w:gridCol w:w="3754"/>
      </w:tblGrid>
      <w:tr w:rsidR="00D911BD" w:rsidRPr="00096ADE" w:rsidTr="00680F64">
        <w:tc>
          <w:tcPr>
            <w:tcW w:w="57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Variable</w:t>
            </w:r>
          </w:p>
        </w:tc>
        <w:tc>
          <w:tcPr>
            <w:tcW w:w="183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Description</w:t>
            </w:r>
          </w:p>
        </w:tc>
        <w:tc>
          <w:tcPr>
            <w:tcW w:w="611"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Variable</w:t>
            </w:r>
          </w:p>
        </w:tc>
        <w:tc>
          <w:tcPr>
            <w:tcW w:w="198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Description</w:t>
            </w:r>
          </w:p>
        </w:tc>
      </w:tr>
      <w:tr w:rsidR="00D911BD" w:rsidRPr="00096ADE" w:rsidTr="00680F64">
        <w:trPr>
          <w:trHeight w:val="314"/>
        </w:trPr>
        <w:tc>
          <w:tcPr>
            <w:tcW w:w="57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upc</w:t>
            </w:r>
          </w:p>
        </w:tc>
        <w:tc>
          <w:tcPr>
            <w:tcW w:w="183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UPC Number</w:t>
            </w:r>
          </w:p>
        </w:tc>
        <w:tc>
          <w:tcPr>
            <w:tcW w:w="611"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descrip</w:t>
            </w:r>
          </w:p>
        </w:tc>
        <w:tc>
          <w:tcPr>
            <w:tcW w:w="198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Product Name</w:t>
            </w:r>
          </w:p>
        </w:tc>
      </w:tr>
      <w:tr w:rsidR="00D911BD" w:rsidRPr="00096ADE" w:rsidTr="00680F64">
        <w:trPr>
          <w:trHeight w:val="188"/>
        </w:trPr>
        <w:tc>
          <w:tcPr>
            <w:tcW w:w="57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com_code</w:t>
            </w:r>
          </w:p>
        </w:tc>
        <w:tc>
          <w:tcPr>
            <w:tcW w:w="1833" w:type="pct"/>
            <w:shd w:val="clear" w:color="auto" w:fill="auto"/>
            <w:vAlign w:val="center"/>
          </w:tcPr>
          <w:p w:rsidR="00D911BD" w:rsidRPr="00096ADE" w:rsidRDefault="00D911BD" w:rsidP="00680F64">
            <w:pPr>
              <w:jc w:val="center"/>
              <w:rPr>
                <w:rFonts w:eastAsia="Calibri"/>
                <w:color w:val="000000"/>
                <w:sz w:val="24"/>
                <w:szCs w:val="24"/>
              </w:rPr>
            </w:pPr>
            <w:r w:rsidRPr="00096ADE">
              <w:rPr>
                <w:rFonts w:eastAsia="Calibri"/>
                <w:color w:val="000000"/>
                <w:sz w:val="24"/>
                <w:szCs w:val="24"/>
              </w:rPr>
              <w:t>% Population over age 60</w:t>
            </w:r>
          </w:p>
        </w:tc>
        <w:tc>
          <w:tcPr>
            <w:tcW w:w="611"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size</w:t>
            </w:r>
          </w:p>
        </w:tc>
        <w:tc>
          <w:tcPr>
            <w:tcW w:w="198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Product Size</w:t>
            </w:r>
          </w:p>
        </w:tc>
      </w:tr>
      <w:tr w:rsidR="00D911BD" w:rsidRPr="00096ADE" w:rsidTr="00680F64">
        <w:trPr>
          <w:trHeight w:val="251"/>
        </w:trPr>
        <w:tc>
          <w:tcPr>
            <w:tcW w:w="57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nitem</w:t>
            </w:r>
          </w:p>
        </w:tc>
        <w:tc>
          <w:tcPr>
            <w:tcW w:w="183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Dominick's item code</w:t>
            </w:r>
          </w:p>
        </w:tc>
        <w:tc>
          <w:tcPr>
            <w:tcW w:w="611"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case</w:t>
            </w:r>
          </w:p>
        </w:tc>
        <w:tc>
          <w:tcPr>
            <w:tcW w:w="1983"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rPr>
              <w:t>Number of items in a case</w:t>
            </w:r>
          </w:p>
        </w:tc>
      </w:tr>
    </w:tbl>
    <w:p w:rsidR="00D911BD" w:rsidRPr="00096ADE" w:rsidRDefault="00D911BD" w:rsidP="00D911BD">
      <w:pPr>
        <w:rPr>
          <w:sz w:val="24"/>
          <w:szCs w:val="24"/>
        </w:rPr>
      </w:pPr>
    </w:p>
    <w:p w:rsidR="00D911BD" w:rsidRPr="00096ADE" w:rsidRDefault="00D911BD" w:rsidP="00D911BD">
      <w:pPr>
        <w:numPr>
          <w:ilvl w:val="0"/>
          <w:numId w:val="19"/>
        </w:numPr>
        <w:rPr>
          <w:sz w:val="24"/>
          <w:szCs w:val="24"/>
        </w:rPr>
      </w:pPr>
      <w:r w:rsidRPr="00096ADE">
        <w:rPr>
          <w:sz w:val="24"/>
          <w:szCs w:val="24"/>
        </w:rPr>
        <w:t xml:space="preserve">Please find the description for each attribute in </w:t>
      </w:r>
      <w:r w:rsidRPr="00096ADE">
        <w:rPr>
          <w:b/>
          <w:sz w:val="24"/>
          <w:szCs w:val="24"/>
        </w:rPr>
        <w:t>Movement</w:t>
      </w:r>
      <w:r w:rsidRPr="00096ADE">
        <w:rPr>
          <w:sz w:val="24"/>
          <w:szCs w:val="24"/>
        </w:rPr>
        <w:t xml:space="preserve"> file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5A0" w:firstRow="1" w:lastRow="0" w:firstColumn="1" w:lastColumn="1" w:noHBand="0" w:noVBand="1"/>
      </w:tblPr>
      <w:tblGrid>
        <w:gridCol w:w="1049"/>
        <w:gridCol w:w="3559"/>
        <w:gridCol w:w="1049"/>
        <w:gridCol w:w="3919"/>
      </w:tblGrid>
      <w:tr w:rsidR="00D911BD" w:rsidRPr="00096ADE" w:rsidTr="00680F64">
        <w:tc>
          <w:tcPr>
            <w:tcW w:w="479"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Variable</w:t>
            </w:r>
          </w:p>
        </w:tc>
        <w:tc>
          <w:tcPr>
            <w:tcW w:w="1927"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Description</w:t>
            </w:r>
          </w:p>
        </w:tc>
        <w:tc>
          <w:tcPr>
            <w:tcW w:w="479"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Variable</w:t>
            </w:r>
          </w:p>
        </w:tc>
        <w:tc>
          <w:tcPr>
            <w:tcW w:w="2115" w:type="pct"/>
            <w:shd w:val="clear" w:color="auto" w:fill="auto"/>
            <w:vAlign w:val="center"/>
          </w:tcPr>
          <w:p w:rsidR="00D911BD" w:rsidRPr="00096ADE" w:rsidRDefault="00D911BD" w:rsidP="00680F64">
            <w:pPr>
              <w:pStyle w:val="Default"/>
              <w:jc w:val="center"/>
              <w:rPr>
                <w:rFonts w:ascii="Calibri" w:hAnsi="Calibri"/>
              </w:rPr>
            </w:pPr>
            <w:r w:rsidRPr="00096ADE">
              <w:rPr>
                <w:rFonts w:ascii="Calibri" w:hAnsi="Calibri"/>
                <w:b/>
                <w:bCs/>
              </w:rPr>
              <w:t>Description</w:t>
            </w:r>
          </w:p>
        </w:tc>
      </w:tr>
      <w:tr w:rsidR="00D911BD" w:rsidRPr="00096ADE" w:rsidTr="00680F64">
        <w:trPr>
          <w:trHeight w:val="314"/>
        </w:trPr>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upc</w:t>
            </w:r>
          </w:p>
        </w:tc>
        <w:tc>
          <w:tcPr>
            <w:tcW w:w="1927"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UPC Number</w:t>
            </w:r>
          </w:p>
        </w:tc>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qty</w:t>
            </w:r>
          </w:p>
        </w:tc>
        <w:tc>
          <w:tcPr>
            <w:tcW w:w="2115"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Number of item bundled together</w:t>
            </w:r>
          </w:p>
        </w:tc>
      </w:tr>
      <w:tr w:rsidR="00D911BD" w:rsidRPr="00096ADE" w:rsidTr="00680F64">
        <w:trPr>
          <w:trHeight w:val="188"/>
        </w:trPr>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store</w:t>
            </w:r>
          </w:p>
        </w:tc>
        <w:tc>
          <w:tcPr>
            <w:tcW w:w="1927"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Store Number</w:t>
            </w:r>
          </w:p>
        </w:tc>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profit</w:t>
            </w:r>
          </w:p>
        </w:tc>
        <w:tc>
          <w:tcPr>
            <w:tcW w:w="2115"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Gross margin</w:t>
            </w:r>
          </w:p>
        </w:tc>
      </w:tr>
      <w:tr w:rsidR="00D911BD" w:rsidRPr="00096ADE" w:rsidTr="00680F64">
        <w:trPr>
          <w:trHeight w:val="251"/>
        </w:trPr>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week</w:t>
            </w:r>
          </w:p>
        </w:tc>
        <w:tc>
          <w:tcPr>
            <w:tcW w:w="1927"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Week Number</w:t>
            </w:r>
          </w:p>
        </w:tc>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sale</w:t>
            </w:r>
          </w:p>
        </w:tc>
        <w:tc>
          <w:tcPr>
            <w:tcW w:w="2115"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Sale code (B, C, S)</w:t>
            </w:r>
          </w:p>
        </w:tc>
      </w:tr>
      <w:tr w:rsidR="00D911BD" w:rsidRPr="00096ADE" w:rsidTr="00680F64">
        <w:trPr>
          <w:trHeight w:val="251"/>
        </w:trPr>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move</w:t>
            </w:r>
          </w:p>
        </w:tc>
        <w:tc>
          <w:tcPr>
            <w:tcW w:w="1927"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Number of unit sold</w:t>
            </w:r>
          </w:p>
        </w:tc>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ok</w:t>
            </w:r>
          </w:p>
        </w:tc>
        <w:tc>
          <w:tcPr>
            <w:tcW w:w="2115"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1 for valid data, 0 for trash</w:t>
            </w:r>
          </w:p>
        </w:tc>
      </w:tr>
      <w:tr w:rsidR="00D911BD" w:rsidRPr="00096ADE" w:rsidTr="00680F64">
        <w:trPr>
          <w:trHeight w:val="251"/>
        </w:trPr>
        <w:tc>
          <w:tcPr>
            <w:tcW w:w="479"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price</w:t>
            </w:r>
          </w:p>
        </w:tc>
        <w:tc>
          <w:tcPr>
            <w:tcW w:w="1927" w:type="pct"/>
            <w:shd w:val="clear" w:color="auto" w:fill="auto"/>
            <w:vAlign w:val="bottom"/>
          </w:tcPr>
          <w:p w:rsidR="00D911BD" w:rsidRPr="00096ADE" w:rsidRDefault="00D911BD" w:rsidP="00680F64">
            <w:pPr>
              <w:rPr>
                <w:rFonts w:eastAsia="Calibri"/>
                <w:color w:val="000000"/>
                <w:sz w:val="24"/>
                <w:szCs w:val="24"/>
              </w:rPr>
            </w:pPr>
            <w:r w:rsidRPr="00096ADE">
              <w:rPr>
                <w:rFonts w:eastAsia="Calibri"/>
                <w:color w:val="000000"/>
                <w:sz w:val="24"/>
                <w:szCs w:val="24"/>
              </w:rPr>
              <w:t>Retail Price</w:t>
            </w:r>
          </w:p>
        </w:tc>
        <w:tc>
          <w:tcPr>
            <w:tcW w:w="479" w:type="pct"/>
            <w:shd w:val="clear" w:color="auto" w:fill="auto"/>
            <w:vAlign w:val="bottom"/>
          </w:tcPr>
          <w:p w:rsidR="00D911BD" w:rsidRPr="00096ADE" w:rsidRDefault="00D911BD" w:rsidP="00680F64">
            <w:pPr>
              <w:rPr>
                <w:rFonts w:eastAsia="Calibri"/>
                <w:color w:val="000000"/>
                <w:sz w:val="24"/>
                <w:szCs w:val="24"/>
              </w:rPr>
            </w:pPr>
          </w:p>
        </w:tc>
        <w:tc>
          <w:tcPr>
            <w:tcW w:w="2115" w:type="pct"/>
            <w:shd w:val="clear" w:color="auto" w:fill="auto"/>
            <w:vAlign w:val="bottom"/>
          </w:tcPr>
          <w:p w:rsidR="00D911BD" w:rsidRPr="00096ADE" w:rsidRDefault="00D911BD" w:rsidP="00680F64">
            <w:pPr>
              <w:rPr>
                <w:rFonts w:eastAsia="Calibri"/>
                <w:color w:val="000000"/>
                <w:sz w:val="24"/>
                <w:szCs w:val="24"/>
              </w:rPr>
            </w:pPr>
          </w:p>
        </w:tc>
      </w:tr>
    </w:tbl>
    <w:p w:rsidR="00D911BD" w:rsidRPr="007669DD" w:rsidRDefault="00D911BD" w:rsidP="00D911BD">
      <w:pPr>
        <w:jc w:val="both"/>
        <w:rPr>
          <w:sz w:val="24"/>
          <w:szCs w:val="24"/>
        </w:rPr>
      </w:pPr>
    </w:p>
    <w:p w:rsidR="00D911BD" w:rsidRDefault="00D911BD" w:rsidP="00D911BD">
      <w:pPr>
        <w:pStyle w:val="Heading2"/>
        <w:numPr>
          <w:ilvl w:val="1"/>
          <w:numId w:val="7"/>
        </w:numPr>
      </w:pPr>
      <w:bookmarkStart w:id="4" w:name="_Toc476219485"/>
      <w:r>
        <w:lastRenderedPageBreak/>
        <w:t>Entity-Relationship diagram</w:t>
      </w:r>
      <w:bookmarkEnd w:id="4"/>
    </w:p>
    <w:p w:rsidR="00D911BD" w:rsidRDefault="00D911BD" w:rsidP="00D911BD"/>
    <w:p w:rsidR="00D911BD" w:rsidRPr="00DE386F" w:rsidRDefault="00D911BD" w:rsidP="00D911BD"/>
    <w:p w:rsidR="00D911BD" w:rsidRPr="00774739" w:rsidRDefault="00C959C8" w:rsidP="00D911B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95pt;height:287.05pt">
            <v:imagedata r:id="rId8" o:title="master_ERD"/>
          </v:shape>
        </w:pict>
      </w: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spacing w:after="0" w:line="240" w:lineRule="auto"/>
        <w:jc w:val="both"/>
        <w:rPr>
          <w:b/>
          <w:sz w:val="20"/>
          <w:szCs w:val="20"/>
        </w:rPr>
      </w:pPr>
    </w:p>
    <w:p w:rsidR="00D911BD" w:rsidRDefault="00D911BD" w:rsidP="00D911BD">
      <w:pPr>
        <w:pStyle w:val="Heading1"/>
        <w:numPr>
          <w:ilvl w:val="0"/>
          <w:numId w:val="7"/>
        </w:numPr>
        <w:ind w:hanging="720"/>
      </w:pPr>
      <w:bookmarkStart w:id="5" w:name="_Toc476219486"/>
      <w:r>
        <w:lastRenderedPageBreak/>
        <w:t>Domain Understanding</w:t>
      </w:r>
      <w:bookmarkEnd w:id="5"/>
    </w:p>
    <w:p w:rsidR="00D911BD" w:rsidRPr="00AC3830" w:rsidRDefault="00D911BD" w:rsidP="00436469">
      <w:pPr>
        <w:spacing w:line="240" w:lineRule="auto"/>
        <w:ind w:firstLine="720"/>
        <w:jc w:val="both"/>
        <w:rPr>
          <w:sz w:val="24"/>
          <w:szCs w:val="24"/>
        </w:rPr>
      </w:pPr>
      <w:r w:rsidRPr="00AC3830">
        <w:rPr>
          <w:sz w:val="24"/>
          <w:szCs w:val="24"/>
        </w:rPr>
        <w:t>We had a pool of research papers to understand how significant and relevant data can be derived from past sales data. Research papers also gave insight about methods by which we can build business strategies on top of the derived data. It was beyond the scope of the project to read and understand all the papers from the pool of research papers. From the complete list, we read three and understood the strategies adopted during the design and implementation of Data Warehousing. Please find our understandings about each paper detailed below.</w:t>
      </w:r>
    </w:p>
    <w:p w:rsidR="00D911BD" w:rsidRPr="004D04DD" w:rsidRDefault="00D911BD" w:rsidP="00D911BD">
      <w:pPr>
        <w:pStyle w:val="ListParagraph"/>
        <w:numPr>
          <w:ilvl w:val="0"/>
          <w:numId w:val="22"/>
        </w:numPr>
        <w:shd w:val="clear" w:color="auto" w:fill="FFFFFF"/>
        <w:spacing w:before="100" w:beforeAutospacing="1" w:after="75" w:line="240" w:lineRule="auto"/>
        <w:jc w:val="both"/>
        <w:rPr>
          <w:rFonts w:eastAsia="Times New Roman" w:cs="Arial"/>
          <w:b/>
          <w:sz w:val="24"/>
          <w:szCs w:val="24"/>
        </w:rPr>
      </w:pPr>
      <w:r w:rsidRPr="00AC3830">
        <w:rPr>
          <w:rFonts w:eastAsia="Times New Roman" w:cs="Arial"/>
          <w:b/>
          <w:sz w:val="24"/>
          <w:szCs w:val="24"/>
        </w:rPr>
        <w:t xml:space="preserve">Nevo, Aviv and Catherine Wolfram,  </w:t>
      </w:r>
      <w:hyperlink r:id="rId9" w:tgtFrame="_blank" w:history="1">
        <w:r w:rsidRPr="00AC3830">
          <w:rPr>
            <w:rFonts w:eastAsia="Times New Roman" w:cs="Arial"/>
            <w:b/>
            <w:bCs/>
            <w:sz w:val="24"/>
            <w:szCs w:val="24"/>
          </w:rPr>
          <w:t>"Why do Manufacturers Issue Coupons? An Empirical Analysis of Breakfast Cereals,"</w:t>
        </w:r>
      </w:hyperlink>
      <w:r w:rsidRPr="00AC3830">
        <w:rPr>
          <w:rFonts w:eastAsia="Times New Roman" w:cs="Arial"/>
          <w:b/>
          <w:sz w:val="24"/>
          <w:szCs w:val="24"/>
        </w:rPr>
        <w:t> </w:t>
      </w:r>
      <w:r w:rsidRPr="00AC3830">
        <w:rPr>
          <w:rFonts w:eastAsia="Times New Roman" w:cs="Arial"/>
          <w:b/>
          <w:i/>
          <w:iCs/>
          <w:sz w:val="24"/>
          <w:szCs w:val="24"/>
        </w:rPr>
        <w:t>The RAND Journal of Economics</w:t>
      </w:r>
      <w:r w:rsidRPr="00AC3830">
        <w:rPr>
          <w:rFonts w:eastAsia="Times New Roman" w:cs="Arial"/>
          <w:b/>
          <w:sz w:val="24"/>
          <w:szCs w:val="24"/>
        </w:rPr>
        <w:t>, 33 (Summer 2002): 319-339.</w:t>
      </w:r>
    </w:p>
    <w:p w:rsidR="00D911BD" w:rsidRPr="00AC3830" w:rsidRDefault="00D911BD" w:rsidP="00436469">
      <w:pPr>
        <w:shd w:val="clear" w:color="auto" w:fill="FFFFFF"/>
        <w:spacing w:before="100" w:beforeAutospacing="1" w:after="75" w:line="240" w:lineRule="auto"/>
        <w:ind w:firstLine="720"/>
        <w:jc w:val="both"/>
        <w:rPr>
          <w:rFonts w:cs="Arial"/>
          <w:sz w:val="24"/>
          <w:szCs w:val="24"/>
        </w:rPr>
      </w:pPr>
      <w:r w:rsidRPr="00AC3830">
        <w:rPr>
          <w:rFonts w:cs="Arial"/>
          <w:sz w:val="24"/>
          <w:szCs w:val="24"/>
        </w:rPr>
        <w:t>The main objective of this research paper is to summarize the effect of Coupons in the increase or decrease in sales of any retail chain. This paper discusses the scenarios in which the coupons are introduced by a Manufacturers and the effect of it in detail. Paper also discusses that giving coupons is better than spending substantial amount in advertisements. This paper also explains how the price of commodities whose quality is not comparable to its competitors will decrease in long term .This is very important in formulating our strategies in later stages of the project for improving sales based on the meaningful data derived from data warehousing design methodologies.</w:t>
      </w:r>
    </w:p>
    <w:p w:rsidR="00D911BD" w:rsidRDefault="00D911BD" w:rsidP="00D911BD">
      <w:pPr>
        <w:shd w:val="clear" w:color="auto" w:fill="FFFFFF"/>
        <w:spacing w:before="100" w:beforeAutospacing="1" w:after="75" w:line="240" w:lineRule="auto"/>
        <w:jc w:val="both"/>
        <w:rPr>
          <w:rFonts w:cs="Arial"/>
          <w:sz w:val="24"/>
          <w:szCs w:val="24"/>
        </w:rPr>
      </w:pPr>
      <w:r w:rsidRPr="00AC3830">
        <w:rPr>
          <w:rFonts w:cs="Arial"/>
          <w:sz w:val="24"/>
          <w:szCs w:val="24"/>
        </w:rPr>
        <w:t xml:space="preserve">       This paper also discusses the different reasons behind a manufacturer introducing discount/coupon on a particular product. Firstly, it can be for introducing a new product. This will give a larger pool of customers a taste/experience of the new product. Secondly coupons are introduced to boost up sales of a particular product which is lagging behind its customers or if it is being perished in inventory. This is explained under the heading relationships between Coupons and Shelf price. In addition, the paper discusses how the perception of customer about a product can change if the coupons are made available continuously. Effects and correlation of price and coupons in different situations are derived and explained mathematically in the complete paper. This summarizes the complete project.</w:t>
      </w:r>
    </w:p>
    <w:p w:rsidR="00D911BD" w:rsidRPr="00D911BD" w:rsidRDefault="00D911BD" w:rsidP="00D911BD">
      <w:pPr>
        <w:numPr>
          <w:ilvl w:val="0"/>
          <w:numId w:val="22"/>
        </w:numPr>
        <w:shd w:val="clear" w:color="auto" w:fill="FFFFFF"/>
        <w:spacing w:before="100" w:beforeAutospacing="1" w:after="75" w:line="240" w:lineRule="auto"/>
        <w:jc w:val="both"/>
        <w:rPr>
          <w:rFonts w:cs="Arial"/>
          <w:b/>
          <w:color w:val="000000"/>
          <w:sz w:val="24"/>
          <w:szCs w:val="24"/>
        </w:rPr>
      </w:pPr>
      <w:r w:rsidRPr="00D911BD">
        <w:rPr>
          <w:rFonts w:cs="Arial"/>
          <w:b/>
          <w:color w:val="000000"/>
          <w:sz w:val="24"/>
          <w:szCs w:val="24"/>
        </w:rPr>
        <w:t>Sivakumar, K.,</w:t>
      </w:r>
      <w:r w:rsidRPr="00D911BD">
        <w:rPr>
          <w:rStyle w:val="apple-converted-space"/>
          <w:rFonts w:cs="Arial"/>
          <w:b/>
          <w:color w:val="000000"/>
          <w:sz w:val="24"/>
          <w:szCs w:val="24"/>
        </w:rPr>
        <w:t> </w:t>
      </w:r>
      <w:hyperlink r:id="rId10" w:tgtFrame="_blank" w:history="1">
        <w:r w:rsidRPr="00D911BD">
          <w:rPr>
            <w:rStyle w:val="Hyperlink"/>
            <w:rFonts w:cs="Arial"/>
            <w:b/>
            <w:color w:val="000000"/>
            <w:sz w:val="24"/>
            <w:szCs w:val="24"/>
            <w:u w:val="none"/>
          </w:rPr>
          <w:t>"Quality-Tier Competition and Optimal Pricing,"</w:t>
        </w:r>
      </w:hyperlink>
      <w:r w:rsidRPr="00D911BD">
        <w:rPr>
          <w:rStyle w:val="Hyperlink"/>
          <w:rFonts w:cs="Arial"/>
          <w:b/>
          <w:color w:val="000000"/>
          <w:sz w:val="24"/>
          <w:szCs w:val="24"/>
          <w:u w:val="none"/>
        </w:rPr>
        <w:t xml:space="preserve"> </w:t>
      </w:r>
      <w:r w:rsidRPr="00D911BD">
        <w:rPr>
          <w:rStyle w:val="Emphasis"/>
          <w:rFonts w:cs="Arial"/>
          <w:b/>
          <w:color w:val="000000"/>
          <w:sz w:val="24"/>
          <w:szCs w:val="24"/>
        </w:rPr>
        <w:t>Journal of Business Research</w:t>
      </w:r>
      <w:r w:rsidRPr="00D911BD">
        <w:rPr>
          <w:rStyle w:val="apple-converted-space"/>
          <w:rFonts w:cs="Arial"/>
          <w:b/>
          <w:color w:val="000000"/>
          <w:sz w:val="24"/>
          <w:szCs w:val="24"/>
        </w:rPr>
        <w:t> </w:t>
      </w:r>
      <w:r w:rsidRPr="00D911BD">
        <w:rPr>
          <w:rFonts w:cs="Arial"/>
          <w:b/>
          <w:color w:val="000000"/>
          <w:sz w:val="24"/>
          <w:szCs w:val="24"/>
        </w:rPr>
        <w:t>33 (1995): 251-260.</w:t>
      </w:r>
    </w:p>
    <w:p w:rsidR="00D911BD" w:rsidRPr="00AC3830" w:rsidRDefault="00D911BD" w:rsidP="00436469">
      <w:pPr>
        <w:shd w:val="clear" w:color="auto" w:fill="FFFFFF"/>
        <w:spacing w:before="100" w:beforeAutospacing="1" w:after="56" w:line="240" w:lineRule="auto"/>
        <w:ind w:firstLine="720"/>
        <w:jc w:val="both"/>
        <w:rPr>
          <w:rFonts w:cs="Arial"/>
          <w:sz w:val="24"/>
          <w:szCs w:val="24"/>
        </w:rPr>
      </w:pPr>
      <w:r w:rsidRPr="00AC3830">
        <w:rPr>
          <w:rFonts w:cs="Arial"/>
          <w:sz w:val="24"/>
          <w:szCs w:val="24"/>
        </w:rPr>
        <w:t xml:space="preserve">This research paper talks about implications of quality-tier competition by developing a conceptual framework to investigate how optimal pricing decisions can be done the level of brand quality to which it belongs. This paper explained how comparative study could be done on 2 different products about its pricing. It also discusses the implication of the framework introduced and steps involved in the implementation of the framework. This will be very helpful in adopting strategies for pricing the items in DFF considering the competition faced by the product after getting results from the data warehouse we are planning to design in the upcoming stages of the project. </w:t>
      </w:r>
    </w:p>
    <w:p w:rsidR="00D911BD" w:rsidRPr="00AC3830" w:rsidRDefault="00D911BD" w:rsidP="00D911BD">
      <w:pPr>
        <w:shd w:val="clear" w:color="auto" w:fill="FFFFFF"/>
        <w:spacing w:before="100" w:beforeAutospacing="1" w:after="56" w:line="240" w:lineRule="auto"/>
        <w:jc w:val="both"/>
        <w:rPr>
          <w:rFonts w:cs="Arial"/>
          <w:sz w:val="24"/>
          <w:szCs w:val="24"/>
        </w:rPr>
      </w:pPr>
      <w:r w:rsidRPr="00AC3830">
        <w:rPr>
          <w:rFonts w:cs="Arial"/>
          <w:sz w:val="24"/>
          <w:szCs w:val="24"/>
        </w:rPr>
        <w:t xml:space="preserve">        This paper also give</w:t>
      </w:r>
      <w:r>
        <w:rPr>
          <w:rFonts w:cs="Arial"/>
          <w:sz w:val="24"/>
          <w:szCs w:val="24"/>
        </w:rPr>
        <w:t>s</w:t>
      </w:r>
      <w:r w:rsidRPr="00AC3830">
        <w:rPr>
          <w:rFonts w:cs="Arial"/>
          <w:sz w:val="24"/>
          <w:szCs w:val="24"/>
        </w:rPr>
        <w:t xml:space="preserve"> insight about Customer decision model explaining what will be the possible decisions of a customer comparing the price and brand category of 2 products </w:t>
      </w:r>
      <w:r w:rsidRPr="00AC3830">
        <w:rPr>
          <w:rFonts w:cs="Arial"/>
          <w:sz w:val="24"/>
          <w:szCs w:val="24"/>
        </w:rPr>
        <w:lastRenderedPageBreak/>
        <w:t>competing each other. This idea is very useful in determining</w:t>
      </w:r>
      <w:r>
        <w:rPr>
          <w:rFonts w:cs="Arial"/>
          <w:sz w:val="24"/>
          <w:szCs w:val="24"/>
        </w:rPr>
        <w:t xml:space="preserve"> what</w:t>
      </w:r>
      <w:r w:rsidRPr="00AC3830">
        <w:rPr>
          <w:rFonts w:cs="Arial"/>
          <w:sz w:val="24"/>
          <w:szCs w:val="24"/>
        </w:rPr>
        <w:t xml:space="preserve"> the possible price of each product is</w:t>
      </w:r>
      <w:r>
        <w:rPr>
          <w:rFonts w:cs="Arial"/>
          <w:sz w:val="24"/>
          <w:szCs w:val="24"/>
        </w:rPr>
        <w:t>,</w:t>
      </w:r>
      <w:r w:rsidRPr="00AC3830">
        <w:rPr>
          <w:rFonts w:cs="Arial"/>
          <w:sz w:val="24"/>
          <w:szCs w:val="24"/>
        </w:rPr>
        <w:t xml:space="preserve"> considering the utilities derived from it.  The framework described in this paper proposes the empirical distribution of possible prices for a product. It also describes the profit available from each price in the distribution and managerial implication of the same. In total, the paper draws a complete relation between</w:t>
      </w:r>
      <w:r>
        <w:rPr>
          <w:rFonts w:cs="Arial"/>
          <w:sz w:val="24"/>
          <w:szCs w:val="24"/>
        </w:rPr>
        <w:t xml:space="preserve"> the</w:t>
      </w:r>
      <w:r w:rsidRPr="00AC3830">
        <w:rPr>
          <w:rFonts w:cs="Arial"/>
          <w:sz w:val="24"/>
          <w:szCs w:val="24"/>
        </w:rPr>
        <w:t xml:space="preserve"> academic </w:t>
      </w:r>
      <w:r>
        <w:rPr>
          <w:rFonts w:cs="Arial"/>
          <w:sz w:val="24"/>
          <w:szCs w:val="24"/>
        </w:rPr>
        <w:t>researches</w:t>
      </w:r>
      <w:r w:rsidRPr="00AC3830">
        <w:rPr>
          <w:rFonts w:cs="Arial"/>
          <w:sz w:val="24"/>
          <w:szCs w:val="24"/>
        </w:rPr>
        <w:t xml:space="preserve"> in marketing practices of pricing a product.</w:t>
      </w:r>
    </w:p>
    <w:p w:rsidR="00D911BD" w:rsidRPr="0051690E" w:rsidRDefault="00D911BD" w:rsidP="00D911BD">
      <w:pPr>
        <w:pStyle w:val="ListParagraph"/>
        <w:numPr>
          <w:ilvl w:val="0"/>
          <w:numId w:val="22"/>
        </w:numPr>
        <w:shd w:val="clear" w:color="auto" w:fill="FFFFFF"/>
        <w:spacing w:before="100" w:beforeAutospacing="1" w:after="75" w:line="240" w:lineRule="auto"/>
        <w:jc w:val="both"/>
        <w:rPr>
          <w:rFonts w:eastAsia="Times New Roman" w:cs="Arial"/>
          <w:b/>
          <w:sz w:val="24"/>
          <w:szCs w:val="24"/>
        </w:rPr>
      </w:pPr>
      <w:r w:rsidRPr="0051690E">
        <w:rPr>
          <w:rFonts w:eastAsia="Times New Roman" w:cs="Arial"/>
          <w:b/>
          <w:sz w:val="24"/>
          <w:szCs w:val="24"/>
        </w:rPr>
        <w:t>Lira, Loreto,</w:t>
      </w:r>
      <w:r w:rsidRPr="0051690E">
        <w:rPr>
          <w:rFonts w:eastAsia="Times New Roman"/>
          <w:b/>
        </w:rPr>
        <w:t> </w:t>
      </w:r>
      <w:hyperlink r:id="rId11" w:tgtFrame="_blank" w:history="1">
        <w:r w:rsidRPr="0051690E">
          <w:rPr>
            <w:rFonts w:eastAsia="Times New Roman"/>
            <w:b/>
          </w:rPr>
          <w:t>"Why Do Some Prices in the Retail Sector Drop When Demand Rises? Evidence from the Chilean Case,"</w:t>
        </w:r>
      </w:hyperlink>
      <w:r w:rsidRPr="0051690E">
        <w:rPr>
          <w:rFonts w:eastAsia="Times New Roman"/>
          <w:b/>
        </w:rPr>
        <w:t> </w:t>
      </w:r>
      <w:r w:rsidRPr="0051690E">
        <w:rPr>
          <w:rFonts w:eastAsia="Times New Roman"/>
          <w:b/>
          <w:i/>
          <w:iCs/>
        </w:rPr>
        <w:t>Revista ABANTE</w:t>
      </w:r>
      <w:r w:rsidRPr="0051690E">
        <w:rPr>
          <w:rFonts w:eastAsia="Times New Roman"/>
          <w:b/>
        </w:rPr>
        <w:t> </w:t>
      </w:r>
      <w:r w:rsidRPr="0051690E">
        <w:rPr>
          <w:rFonts w:eastAsia="Times New Roman" w:cs="Arial"/>
          <w:b/>
          <w:sz w:val="24"/>
          <w:szCs w:val="24"/>
        </w:rPr>
        <w:t>10 (Octubre 2007): 151-168</w:t>
      </w:r>
    </w:p>
    <w:p w:rsidR="00D911BD" w:rsidRPr="00AC3830" w:rsidRDefault="00D911BD" w:rsidP="00436469">
      <w:pPr>
        <w:shd w:val="clear" w:color="auto" w:fill="FFFFFF"/>
        <w:spacing w:before="100" w:beforeAutospacing="1" w:after="75" w:line="240" w:lineRule="auto"/>
        <w:ind w:firstLine="720"/>
        <w:jc w:val="both"/>
        <w:rPr>
          <w:rFonts w:cs="Arial"/>
          <w:sz w:val="24"/>
          <w:szCs w:val="24"/>
        </w:rPr>
      </w:pPr>
      <w:r w:rsidRPr="00AC3830">
        <w:rPr>
          <w:rFonts w:cs="Arial"/>
          <w:sz w:val="24"/>
          <w:szCs w:val="24"/>
        </w:rPr>
        <w:t>The primary objective of this research whether the prices in retail sector decrease when there is a positive demand in the product. This explained in the backdrop of countercyclical relationship of in Chile between cost and increased demand of set of retail products. This paper discusses about various theories analyzing the effect and cause of prices in each theory scenario. Author discusses theories effecting the prices at Producer/Supplier level and Retail level. For example, pro cyclical Price elasticity proposed by Warner Barsky states that Producer price could drop for products experiencing increase in the elasticity of demand. This can happen due to transferring of elasticity of demands to suppliers in periods of generalized shocks in demand. If similar situation arises for a product in DFF for a particular week DFF management transfer the benefit to customers by applying the same principle.</w:t>
      </w:r>
    </w:p>
    <w:p w:rsidR="00D911BD" w:rsidRPr="00AC3830" w:rsidRDefault="00D911BD" w:rsidP="00D911BD">
      <w:pPr>
        <w:shd w:val="clear" w:color="auto" w:fill="FFFFFF"/>
        <w:spacing w:before="100" w:beforeAutospacing="1" w:after="75" w:line="240" w:lineRule="auto"/>
        <w:jc w:val="both"/>
        <w:rPr>
          <w:rFonts w:cs="Arial"/>
          <w:sz w:val="24"/>
          <w:szCs w:val="24"/>
        </w:rPr>
      </w:pPr>
      <w:r w:rsidRPr="00AC3830">
        <w:rPr>
          <w:rFonts w:cs="Arial"/>
          <w:sz w:val="24"/>
          <w:szCs w:val="24"/>
        </w:rPr>
        <w:t xml:space="preserve">        So similarly applying other theories in the paper</w:t>
      </w:r>
      <w:r>
        <w:rPr>
          <w:rFonts w:cs="Arial"/>
          <w:sz w:val="24"/>
          <w:szCs w:val="24"/>
        </w:rPr>
        <w:t>,</w:t>
      </w:r>
      <w:r w:rsidRPr="00AC3830">
        <w:rPr>
          <w:rFonts w:cs="Arial"/>
          <w:sz w:val="24"/>
          <w:szCs w:val="24"/>
        </w:rPr>
        <w:t xml:space="preserve"> equations can be written for each product in DFF on weekly basis considering the changes in sales of the particular product in previous week. Even though applying equations for pricing on each product is not in the purview of the project even in later stages, we can apply these in one or two products if the time permits. The paper also says that above theories stand null and void when the demand of a product is artificially increased by applying coupons.  All theories are explained with the variation in price of products in a retail chain at Chile. Results of the study proves that price of set of retail products fall when the demand increases, which is likely to be similar in case of DFF as the scenarios are same in both the cases.</w:t>
      </w:r>
    </w:p>
    <w:p w:rsidR="00D911BD" w:rsidRPr="00AC3830" w:rsidRDefault="00D911BD" w:rsidP="00D911BD">
      <w:pPr>
        <w:ind w:left="360"/>
        <w:jc w:val="both"/>
        <w:rPr>
          <w:sz w:val="24"/>
          <w:szCs w:val="24"/>
        </w:rPr>
      </w:pPr>
    </w:p>
    <w:p w:rsidR="007630F2" w:rsidRPr="00AC3830" w:rsidRDefault="007630F2" w:rsidP="00AC3830">
      <w:pPr>
        <w:ind w:left="360"/>
        <w:jc w:val="both"/>
        <w:rPr>
          <w:sz w:val="24"/>
          <w:szCs w:val="24"/>
        </w:rPr>
      </w:pPr>
    </w:p>
    <w:p w:rsidR="007630F2" w:rsidRPr="007630F2" w:rsidRDefault="007630F2" w:rsidP="007630F2"/>
    <w:p w:rsidR="0062569E" w:rsidRDefault="0062569E" w:rsidP="0062569E"/>
    <w:p w:rsidR="0062569E" w:rsidRDefault="0062569E" w:rsidP="0062569E"/>
    <w:p w:rsidR="00EE7CD8" w:rsidRDefault="00EE7CD8" w:rsidP="0062569E"/>
    <w:p w:rsidR="004F235E" w:rsidRDefault="004F235E" w:rsidP="0062569E"/>
    <w:p w:rsidR="00AB6434" w:rsidRDefault="00AB6434" w:rsidP="0062569E"/>
    <w:p w:rsidR="00AB6434" w:rsidRDefault="00AB6434" w:rsidP="0062569E"/>
    <w:p w:rsidR="00AB6434" w:rsidRPr="00AB6434" w:rsidRDefault="0062569E" w:rsidP="00AB6434">
      <w:pPr>
        <w:pStyle w:val="Heading1"/>
        <w:numPr>
          <w:ilvl w:val="0"/>
          <w:numId w:val="7"/>
        </w:numPr>
        <w:ind w:hanging="720"/>
      </w:pPr>
      <w:bookmarkStart w:id="6" w:name="_Toc476219487"/>
      <w:r>
        <w:lastRenderedPageBreak/>
        <w:t>Business Questions</w:t>
      </w:r>
      <w:bookmarkEnd w:id="6"/>
    </w:p>
    <w:p w:rsidR="00702E5E" w:rsidRDefault="0059678D" w:rsidP="00A40C8C">
      <w:pPr>
        <w:pStyle w:val="Heading2"/>
        <w:numPr>
          <w:ilvl w:val="1"/>
          <w:numId w:val="7"/>
        </w:numPr>
      </w:pPr>
      <w:bookmarkStart w:id="7" w:name="_Toc476219488"/>
      <w:r>
        <w:t>List of business q</w:t>
      </w:r>
      <w:r w:rsidR="00776671">
        <w:t>uestion</w:t>
      </w:r>
      <w:r w:rsidR="00DC68CD">
        <w:t>s</w:t>
      </w:r>
      <w:r w:rsidR="00776671">
        <w:t xml:space="preserve"> </w:t>
      </w:r>
      <w:r w:rsidR="00D140DC">
        <w:t>and their analysis</w:t>
      </w:r>
      <w:bookmarkEnd w:id="7"/>
    </w:p>
    <w:p w:rsidR="002428C3" w:rsidRDefault="00113D16" w:rsidP="00436469">
      <w:pPr>
        <w:ind w:left="360" w:firstLine="360"/>
        <w:rPr>
          <w:sz w:val="24"/>
        </w:rPr>
      </w:pPr>
      <w:r w:rsidRPr="005C3753">
        <w:rPr>
          <w:sz w:val="24"/>
        </w:rPr>
        <w:t>Based on our analysis of data, we came up with following 10 business questions pertaining to the business processes of Dominick’s Fine Food (DFF)</w:t>
      </w:r>
      <w:r w:rsidR="00D0740B">
        <w:rPr>
          <w:sz w:val="24"/>
        </w:rPr>
        <w:t>. The following sections also consist of our analysis of the given data which support these business questions.</w:t>
      </w:r>
    </w:p>
    <w:p w:rsidR="00AB18B5" w:rsidRDefault="00AB18B5" w:rsidP="00444FA0">
      <w:pPr>
        <w:ind w:left="360"/>
        <w:rPr>
          <w:sz w:val="24"/>
        </w:rPr>
      </w:pPr>
    </w:p>
    <w:p w:rsidR="008E571B" w:rsidRDefault="008E571B" w:rsidP="008E571B">
      <w:pPr>
        <w:pStyle w:val="Heading3"/>
        <w:numPr>
          <w:ilvl w:val="2"/>
          <w:numId w:val="7"/>
        </w:numPr>
      </w:pPr>
      <w:bookmarkStart w:id="8" w:name="_Toc476219489"/>
      <w:r>
        <w:t xml:space="preserve">Which stores are posting </w:t>
      </w:r>
      <w:r w:rsidR="00090A65">
        <w:t>weak</w:t>
      </w:r>
      <w:r>
        <w:t xml:space="preserve"> or stagnant</w:t>
      </w:r>
      <w:r w:rsidR="0050566F">
        <w:t xml:space="preserve"> revenue</w:t>
      </w:r>
      <w:r>
        <w:t xml:space="preserve"> growth?</w:t>
      </w:r>
      <w:bookmarkEnd w:id="8"/>
    </w:p>
    <w:p w:rsidR="001F2792" w:rsidRDefault="001F2792" w:rsidP="003061BA">
      <w:pPr>
        <w:rPr>
          <w:b/>
          <w:sz w:val="24"/>
          <w:u w:val="single"/>
        </w:rPr>
      </w:pPr>
    </w:p>
    <w:p w:rsidR="00202C00" w:rsidRDefault="00202C00" w:rsidP="003323FB">
      <w:pPr>
        <w:ind w:firstLine="720"/>
        <w:rPr>
          <w:b/>
          <w:sz w:val="24"/>
          <w:u w:val="single"/>
        </w:rPr>
      </w:pPr>
      <w:r w:rsidRPr="00BF0642">
        <w:rPr>
          <w:b/>
          <w:sz w:val="24"/>
          <w:u w:val="single"/>
        </w:rPr>
        <w:t>Entity-Relationship Diagram:</w:t>
      </w:r>
    </w:p>
    <w:p w:rsidR="00640AEE" w:rsidRPr="00BF0642" w:rsidRDefault="00C959C8" w:rsidP="005B644D">
      <w:pPr>
        <w:ind w:firstLine="720"/>
        <w:jc w:val="center"/>
        <w:rPr>
          <w:b/>
          <w:sz w:val="24"/>
          <w:u w:val="single"/>
        </w:rPr>
      </w:pPr>
      <w:r>
        <w:pict>
          <v:shape id="_x0000_i1026" type="#_x0000_t75" style="width:389.9pt;height:235.65pt">
            <v:imagedata r:id="rId12" o:title="1"/>
          </v:shape>
        </w:pict>
      </w:r>
    </w:p>
    <w:p w:rsidR="00202C00" w:rsidRDefault="00202C00" w:rsidP="00202C00">
      <w:pPr>
        <w:ind w:left="360"/>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D3395B" w:rsidRDefault="00D3395B" w:rsidP="003323FB">
      <w:pPr>
        <w:ind w:left="360" w:firstLine="360"/>
        <w:rPr>
          <w:b/>
          <w:sz w:val="24"/>
          <w:u w:val="single"/>
        </w:rPr>
      </w:pPr>
    </w:p>
    <w:p w:rsidR="007C0E51" w:rsidRDefault="007C0E51" w:rsidP="003323FB">
      <w:pPr>
        <w:ind w:left="360" w:firstLine="360"/>
        <w:rPr>
          <w:b/>
          <w:sz w:val="24"/>
          <w:u w:val="single"/>
        </w:rPr>
      </w:pPr>
      <w:r w:rsidRPr="007C0E51">
        <w:rPr>
          <w:b/>
          <w:sz w:val="24"/>
          <w:u w:val="single"/>
        </w:rPr>
        <w:lastRenderedPageBreak/>
        <w:t>Data Table:</w:t>
      </w:r>
    </w:p>
    <w:p w:rsidR="000E238F" w:rsidRDefault="00C959C8" w:rsidP="000E238F">
      <w:pPr>
        <w:ind w:left="360"/>
        <w:jc w:val="center"/>
      </w:pPr>
      <w:r>
        <w:pict>
          <v:shape id="_x0000_i1027" type="#_x0000_t75" style="width:230.95pt;height:223.5pt" o:bordertopcolor="this" o:borderleftcolor="this" o:borderbottomcolor="this" o:borderrightcolor="this">
            <v:imagedata r:id="rId13" o:title="1-Data"/>
            <w10:bordertop type="single" width="8"/>
            <w10:borderleft type="single" width="8"/>
            <w10:borderbottom type="single" width="8"/>
            <w10:borderright type="single" width="8"/>
          </v:shape>
        </w:pict>
      </w:r>
    </w:p>
    <w:p w:rsidR="00FC2293" w:rsidRPr="00FC2293" w:rsidRDefault="00FC2293" w:rsidP="000E238F">
      <w:pPr>
        <w:ind w:left="360"/>
        <w:jc w:val="center"/>
        <w:rPr>
          <w:i/>
          <w:sz w:val="20"/>
        </w:rPr>
      </w:pPr>
      <w:r>
        <w:rPr>
          <w:i/>
          <w:sz w:val="20"/>
        </w:rPr>
        <w:t>Table.1</w:t>
      </w:r>
      <w:r w:rsidR="00674128">
        <w:rPr>
          <w:i/>
          <w:sz w:val="20"/>
        </w:rPr>
        <w:t xml:space="preserve">. Weekly sales </w:t>
      </w:r>
      <w:r w:rsidR="005464A2">
        <w:rPr>
          <w:i/>
          <w:sz w:val="20"/>
        </w:rPr>
        <w:t>trends</w:t>
      </w:r>
      <w:r w:rsidR="002222C2">
        <w:rPr>
          <w:i/>
          <w:sz w:val="20"/>
        </w:rPr>
        <w:t xml:space="preserve"> for s</w:t>
      </w:r>
      <w:r w:rsidR="003F0393">
        <w:rPr>
          <w:i/>
          <w:sz w:val="20"/>
        </w:rPr>
        <w:t>tores 2,9 and 110</w:t>
      </w:r>
      <w:r w:rsidR="009B0477">
        <w:rPr>
          <w:i/>
          <w:sz w:val="20"/>
        </w:rPr>
        <w:t>. Left</w:t>
      </w:r>
      <w:r w:rsidR="004F0B33">
        <w:rPr>
          <w:i/>
          <w:sz w:val="20"/>
        </w:rPr>
        <w:t>most</w:t>
      </w:r>
      <w:r w:rsidR="009B0477">
        <w:rPr>
          <w:i/>
          <w:sz w:val="20"/>
        </w:rPr>
        <w:t xml:space="preserve"> column shows week numbers</w:t>
      </w:r>
    </w:p>
    <w:p w:rsidR="009E4FDE" w:rsidRDefault="009E4FDE" w:rsidP="008D316C">
      <w:pPr>
        <w:ind w:firstLine="720"/>
        <w:rPr>
          <w:b/>
          <w:sz w:val="24"/>
          <w:u w:val="single"/>
        </w:rPr>
      </w:pPr>
    </w:p>
    <w:p w:rsidR="00184757" w:rsidRPr="00BD0AD2" w:rsidRDefault="00D37839" w:rsidP="008D316C">
      <w:pPr>
        <w:ind w:firstLine="720"/>
        <w:rPr>
          <w:b/>
          <w:sz w:val="24"/>
          <w:u w:val="single"/>
        </w:rPr>
      </w:pPr>
      <w:r>
        <w:rPr>
          <w:b/>
          <w:sz w:val="24"/>
          <w:u w:val="single"/>
        </w:rPr>
        <w:t>Graphical Analysis:</w:t>
      </w:r>
    </w:p>
    <w:p w:rsidR="00D8577C" w:rsidRDefault="00C959C8" w:rsidP="00184757">
      <w:pPr>
        <w:jc w:val="center"/>
      </w:pPr>
      <w:r>
        <w:pict>
          <v:shape id="_x0000_i1028" type="#_x0000_t75" style="width:279.6pt;height:169.25pt" o:bordertopcolor="this" o:borderleftcolor="this" o:borderbottomcolor="this" o:borderrightcolor="this" filled="t" fillcolor="black">
            <v:imagedata r:id="rId14" o:title="1-Graph"/>
            <w10:bordertop type="single" width="8"/>
            <w10:borderleft type="single" width="8"/>
            <w10:borderbottom type="single" width="8"/>
            <w10:borderright type="single" width="8"/>
          </v:shape>
        </w:pict>
      </w:r>
    </w:p>
    <w:p w:rsidR="00C66582" w:rsidRPr="00C66582" w:rsidRDefault="00C66582" w:rsidP="00184757">
      <w:pPr>
        <w:jc w:val="center"/>
        <w:rPr>
          <w:i/>
        </w:rPr>
      </w:pPr>
      <w:r w:rsidRPr="00C66582">
        <w:rPr>
          <w:i/>
        </w:rPr>
        <w:t>Fig. 1</w:t>
      </w:r>
      <w:r w:rsidR="00A74852">
        <w:rPr>
          <w:i/>
        </w:rPr>
        <w:t xml:space="preserve">. Graph showing </w:t>
      </w:r>
      <w:r w:rsidR="00A74852">
        <w:rPr>
          <w:i/>
          <w:sz w:val="20"/>
        </w:rPr>
        <w:t>weekly sales trends for stores 2,9 and 110</w:t>
      </w:r>
    </w:p>
    <w:p w:rsidR="008E571B" w:rsidRDefault="008E6429" w:rsidP="00C833B6">
      <w:pPr>
        <w:ind w:left="360"/>
        <w:jc w:val="both"/>
        <w:rPr>
          <w:sz w:val="24"/>
        </w:rPr>
      </w:pPr>
      <w:r w:rsidRPr="00751410">
        <w:rPr>
          <w:b/>
          <w:sz w:val="24"/>
          <w:u w:val="single"/>
        </w:rPr>
        <w:t>Explanation</w:t>
      </w:r>
      <w:r w:rsidR="00202C00" w:rsidRPr="00751410">
        <w:rPr>
          <w:b/>
          <w:sz w:val="24"/>
          <w:u w:val="single"/>
        </w:rPr>
        <w:t>:</w:t>
      </w:r>
      <w:r w:rsidR="00202C00">
        <w:rPr>
          <w:i/>
          <w:sz w:val="24"/>
        </w:rPr>
        <w:t xml:space="preserve"> </w:t>
      </w:r>
      <w:r w:rsidR="00162232">
        <w:rPr>
          <w:sz w:val="24"/>
        </w:rPr>
        <w:t>The line graph above shows weekly sales trend</w:t>
      </w:r>
      <w:r w:rsidR="0010752E">
        <w:rPr>
          <w:sz w:val="24"/>
        </w:rPr>
        <w:t>s</w:t>
      </w:r>
      <w:r w:rsidR="00162232">
        <w:rPr>
          <w:sz w:val="24"/>
        </w:rPr>
        <w:t xml:space="preserve"> for stores Dominick 2, Dominick 9 and Dominick 110.</w:t>
      </w:r>
      <w:r w:rsidR="003F2971">
        <w:rPr>
          <w:sz w:val="24"/>
        </w:rPr>
        <w:t xml:space="preserve"> The business question helps to analyze the sales trend across all the stores and then identify the stores which have been posting </w:t>
      </w:r>
      <w:r w:rsidR="005401A5">
        <w:rPr>
          <w:sz w:val="24"/>
        </w:rPr>
        <w:t>weak or</w:t>
      </w:r>
      <w:r w:rsidR="003F2971">
        <w:rPr>
          <w:sz w:val="24"/>
        </w:rPr>
        <w:t xml:space="preserve"> stagnant growth.  </w:t>
      </w:r>
      <w:r w:rsidR="008B3ADA">
        <w:rPr>
          <w:sz w:val="24"/>
        </w:rPr>
        <w:t>For example, stores Dominick 2 and Dominick 110 failed to register a growth as good as the store Dominick 9 during later phases of the observation. Such an analysis will help DFF to identify the sto</w:t>
      </w:r>
      <w:r w:rsidR="00022765">
        <w:rPr>
          <w:sz w:val="24"/>
        </w:rPr>
        <w:t>res that need spe</w:t>
      </w:r>
      <w:r w:rsidR="00312A55">
        <w:rPr>
          <w:sz w:val="24"/>
        </w:rPr>
        <w:t xml:space="preserve">cial attention from </w:t>
      </w:r>
      <w:r w:rsidR="00D82CA5">
        <w:rPr>
          <w:sz w:val="24"/>
        </w:rPr>
        <w:t xml:space="preserve">DFF’s </w:t>
      </w:r>
      <w:r w:rsidR="00312A55">
        <w:rPr>
          <w:sz w:val="24"/>
        </w:rPr>
        <w:t>marketing team</w:t>
      </w:r>
      <w:r w:rsidR="00022765">
        <w:rPr>
          <w:sz w:val="24"/>
        </w:rPr>
        <w:t xml:space="preserve">. </w:t>
      </w:r>
    </w:p>
    <w:p w:rsidR="004F770D" w:rsidRDefault="004F770D" w:rsidP="0023229D">
      <w:pPr>
        <w:ind w:left="360"/>
        <w:rPr>
          <w:sz w:val="24"/>
        </w:rPr>
      </w:pPr>
    </w:p>
    <w:p w:rsidR="004F770D" w:rsidRPr="00162232" w:rsidRDefault="004F770D" w:rsidP="00F2558A">
      <w:pPr>
        <w:rPr>
          <w:sz w:val="24"/>
        </w:rPr>
      </w:pPr>
    </w:p>
    <w:p w:rsidR="003E53BD" w:rsidRDefault="00194373" w:rsidP="00B27DE0">
      <w:pPr>
        <w:pStyle w:val="Heading3"/>
        <w:numPr>
          <w:ilvl w:val="2"/>
          <w:numId w:val="7"/>
        </w:numPr>
      </w:pPr>
      <w:bookmarkStart w:id="9" w:name="_Toc476219490"/>
      <w:r>
        <w:t xml:space="preserve">What is </w:t>
      </w:r>
      <w:r w:rsidR="00A91A06">
        <w:t xml:space="preserve">the </w:t>
      </w:r>
      <w:r>
        <w:t>trend of wine sales during Christmas holiday season?</w:t>
      </w:r>
      <w:bookmarkEnd w:id="9"/>
    </w:p>
    <w:p w:rsidR="008201EA" w:rsidRDefault="008201EA" w:rsidP="003705B7">
      <w:pPr>
        <w:ind w:left="720"/>
        <w:rPr>
          <w:b/>
          <w:sz w:val="24"/>
          <w:u w:val="single"/>
        </w:rPr>
      </w:pPr>
    </w:p>
    <w:p w:rsidR="001354E5" w:rsidRDefault="001354E5" w:rsidP="006F734E">
      <w:pPr>
        <w:rPr>
          <w:b/>
          <w:sz w:val="24"/>
          <w:u w:val="single"/>
        </w:rPr>
      </w:pPr>
      <w:r w:rsidRPr="00BF0642">
        <w:rPr>
          <w:b/>
          <w:sz w:val="24"/>
          <w:u w:val="single"/>
        </w:rPr>
        <w:t>Entity-Relationship Diagram:</w:t>
      </w:r>
    </w:p>
    <w:p w:rsidR="00EB5F61" w:rsidRPr="00BF0642" w:rsidRDefault="00C959C8" w:rsidP="00EB5F61">
      <w:pPr>
        <w:ind w:left="720"/>
        <w:jc w:val="center"/>
        <w:rPr>
          <w:b/>
          <w:sz w:val="24"/>
          <w:u w:val="single"/>
        </w:rPr>
      </w:pPr>
      <w:r>
        <w:pict>
          <v:shape id="_x0000_i1029" type="#_x0000_t75" style="width:322.6pt;height:181.4pt">
            <v:imagedata r:id="rId15" o:title="2"/>
          </v:shape>
        </w:pict>
      </w:r>
    </w:p>
    <w:p w:rsidR="00555F31" w:rsidRDefault="00555F31" w:rsidP="00425DEA">
      <w:pPr>
        <w:ind w:left="360" w:firstLine="360"/>
        <w:rPr>
          <w:b/>
          <w:sz w:val="24"/>
          <w:u w:val="single"/>
        </w:rPr>
      </w:pPr>
    </w:p>
    <w:p w:rsidR="0078681A" w:rsidRDefault="0078681A" w:rsidP="00425DEA">
      <w:pPr>
        <w:ind w:left="360" w:firstLine="360"/>
        <w:rPr>
          <w:b/>
          <w:sz w:val="24"/>
          <w:u w:val="single"/>
        </w:rPr>
      </w:pPr>
    </w:p>
    <w:p w:rsidR="00633DC5" w:rsidRDefault="003F277A" w:rsidP="006F734E">
      <w:pPr>
        <w:rPr>
          <w:b/>
          <w:sz w:val="24"/>
          <w:u w:val="single"/>
        </w:rPr>
      </w:pPr>
      <w:r>
        <w:rPr>
          <w:b/>
          <w:sz w:val="24"/>
          <w:u w:val="single"/>
        </w:rPr>
        <w:t xml:space="preserve">Data </w:t>
      </w:r>
      <w:r w:rsidR="00633DC5" w:rsidRPr="007C0E51">
        <w:rPr>
          <w:b/>
          <w:sz w:val="24"/>
          <w:u w:val="single"/>
        </w:rPr>
        <w:t>Table:</w:t>
      </w:r>
    </w:p>
    <w:p w:rsidR="000E1CF9" w:rsidRPr="000E1CF9" w:rsidRDefault="00C959C8" w:rsidP="00180F35">
      <w:pPr>
        <w:jc w:val="center"/>
      </w:pPr>
      <w:r>
        <w:pict>
          <v:shape id="_x0000_i1030" type="#_x0000_t75" style="width:107.55pt;height:159.9pt" o:bordertopcolor="this" o:borderleftcolor="this" o:borderbottomcolor="this" o:borderrightcolor="this">
            <v:imagedata r:id="rId16" o:title="3-Data"/>
            <w10:bordertop type="single" width="8"/>
            <w10:borderleft type="single" width="8"/>
            <w10:borderbottom type="single" width="8"/>
            <w10:borderright type="single" width="8"/>
          </v:shape>
        </w:pict>
      </w:r>
    </w:p>
    <w:p w:rsidR="002F00A2" w:rsidRPr="00FC2293" w:rsidRDefault="002F00A2" w:rsidP="00571B76">
      <w:pPr>
        <w:jc w:val="center"/>
        <w:rPr>
          <w:i/>
          <w:sz w:val="20"/>
        </w:rPr>
      </w:pPr>
      <w:r>
        <w:rPr>
          <w:i/>
          <w:sz w:val="20"/>
        </w:rPr>
        <w:t>Table.2. Weekly sales trends for wine</w:t>
      </w:r>
      <w:r w:rsidR="00CE3E5B">
        <w:rPr>
          <w:i/>
          <w:sz w:val="20"/>
        </w:rPr>
        <w:t xml:space="preserve"> around Christmas</w:t>
      </w:r>
      <w:r w:rsidR="000D6CB0">
        <w:rPr>
          <w:i/>
          <w:sz w:val="20"/>
        </w:rPr>
        <w:t xml:space="preserve"> Week</w:t>
      </w:r>
    </w:p>
    <w:p w:rsidR="00425DEA" w:rsidRDefault="00425DEA" w:rsidP="00425DEA">
      <w:pPr>
        <w:ind w:firstLine="720"/>
        <w:rPr>
          <w:b/>
          <w:sz w:val="24"/>
          <w:u w:val="single"/>
        </w:rPr>
      </w:pPr>
    </w:p>
    <w:p w:rsidR="00425DEA" w:rsidRDefault="00425DEA" w:rsidP="00425DEA">
      <w:pPr>
        <w:ind w:firstLine="720"/>
        <w:rPr>
          <w:b/>
          <w:sz w:val="24"/>
          <w:u w:val="single"/>
        </w:rPr>
      </w:pPr>
    </w:p>
    <w:p w:rsidR="00425DEA" w:rsidRDefault="00425DEA" w:rsidP="00425DEA">
      <w:pPr>
        <w:ind w:firstLine="720"/>
        <w:rPr>
          <w:b/>
          <w:sz w:val="24"/>
          <w:u w:val="single"/>
        </w:rPr>
      </w:pPr>
    </w:p>
    <w:p w:rsidR="00425DEA" w:rsidRDefault="00425DEA" w:rsidP="00425DEA">
      <w:pPr>
        <w:ind w:firstLine="720"/>
        <w:rPr>
          <w:b/>
          <w:sz w:val="24"/>
          <w:u w:val="single"/>
        </w:rPr>
      </w:pPr>
    </w:p>
    <w:p w:rsidR="00425DEA" w:rsidRDefault="00425DEA" w:rsidP="00425DEA">
      <w:pPr>
        <w:ind w:firstLine="720"/>
        <w:rPr>
          <w:b/>
          <w:sz w:val="24"/>
          <w:u w:val="single"/>
        </w:rPr>
      </w:pPr>
    </w:p>
    <w:p w:rsidR="00425DEA" w:rsidRDefault="00425DEA" w:rsidP="00425DEA">
      <w:pPr>
        <w:ind w:firstLine="720"/>
        <w:rPr>
          <w:b/>
          <w:sz w:val="24"/>
          <w:u w:val="single"/>
        </w:rPr>
      </w:pPr>
    </w:p>
    <w:p w:rsidR="00FF13F7" w:rsidRPr="00BD0AD2" w:rsidRDefault="00FF13F7" w:rsidP="006F734E">
      <w:pPr>
        <w:rPr>
          <w:b/>
          <w:sz w:val="24"/>
          <w:u w:val="single"/>
        </w:rPr>
      </w:pPr>
      <w:r>
        <w:rPr>
          <w:b/>
          <w:sz w:val="24"/>
          <w:u w:val="single"/>
        </w:rPr>
        <w:t xml:space="preserve">Graphical </w:t>
      </w:r>
      <w:r w:rsidR="00620B88">
        <w:rPr>
          <w:b/>
          <w:sz w:val="24"/>
          <w:u w:val="single"/>
        </w:rPr>
        <w:t>Analysis</w:t>
      </w:r>
      <w:r w:rsidRPr="00BF0642">
        <w:rPr>
          <w:b/>
          <w:sz w:val="24"/>
          <w:u w:val="single"/>
        </w:rPr>
        <w:t>:</w:t>
      </w:r>
    </w:p>
    <w:p w:rsidR="0023229D" w:rsidRDefault="003A160A" w:rsidP="001F3121">
      <w:pPr>
        <w:jc w:val="center"/>
      </w:pPr>
      <w:r>
        <w:pict>
          <v:shape id="_x0000_i1180" type="#_x0000_t75" style="width:332.9pt;height:173.9pt" o:bordertopcolor="this" o:borderleftcolor="this" o:borderbottomcolor="this" o:borderrightcolor="this">
            <v:imagedata r:id="rId17" o:title="3-Graph"/>
            <w10:bordertop type="single" width="4"/>
            <w10:borderleft type="single" width="4"/>
            <w10:borderbottom type="single" width="4"/>
            <w10:borderright type="single" width="4"/>
          </v:shape>
        </w:pict>
      </w:r>
    </w:p>
    <w:p w:rsidR="00CA136E" w:rsidRPr="00D92BC8" w:rsidRDefault="000D6CB0" w:rsidP="001F3121">
      <w:pPr>
        <w:jc w:val="center"/>
        <w:rPr>
          <w:i/>
          <w:sz w:val="20"/>
          <w:szCs w:val="20"/>
        </w:rPr>
      </w:pPr>
      <w:r w:rsidRPr="00D92BC8">
        <w:rPr>
          <w:i/>
          <w:sz w:val="20"/>
          <w:szCs w:val="20"/>
        </w:rPr>
        <w:t xml:space="preserve">Fig. 2. </w:t>
      </w:r>
      <w:r w:rsidR="00D92BC8" w:rsidRPr="00D92BC8">
        <w:rPr>
          <w:i/>
          <w:sz w:val="20"/>
          <w:szCs w:val="20"/>
        </w:rPr>
        <w:t>Weekly sales trends for wine around Christmas Week</w:t>
      </w:r>
    </w:p>
    <w:p w:rsidR="00CA136E" w:rsidRDefault="00CA136E" w:rsidP="001F3121">
      <w:pPr>
        <w:jc w:val="center"/>
      </w:pPr>
    </w:p>
    <w:p w:rsidR="00CA136E" w:rsidRPr="00547F53" w:rsidRDefault="00036858" w:rsidP="006F734E">
      <w:pPr>
        <w:jc w:val="both"/>
      </w:pPr>
      <w:r w:rsidRPr="00751410">
        <w:rPr>
          <w:b/>
          <w:sz w:val="24"/>
          <w:u w:val="single"/>
        </w:rPr>
        <w:t>Explanation:</w:t>
      </w:r>
      <w:r w:rsidR="00547F53">
        <w:rPr>
          <w:sz w:val="24"/>
        </w:rPr>
        <w:t xml:space="preserve"> Some products may see significant boost in sales during festive/vacation seasons. </w:t>
      </w:r>
      <w:r w:rsidR="00581BAC">
        <w:rPr>
          <w:sz w:val="24"/>
        </w:rPr>
        <w:t>One such product is wine which saw sudden growth from week 13 through</w:t>
      </w:r>
      <w:r w:rsidR="00611EAF">
        <w:rPr>
          <w:sz w:val="24"/>
        </w:rPr>
        <w:t xml:space="preserve"> week 17 (Christmas through new year). Such an analysis </w:t>
      </w:r>
      <w:r w:rsidR="00D07442">
        <w:rPr>
          <w:sz w:val="24"/>
        </w:rPr>
        <w:t>will</w:t>
      </w:r>
      <w:r w:rsidR="00611EAF">
        <w:rPr>
          <w:sz w:val="24"/>
        </w:rPr>
        <w:t xml:space="preserve"> help DFF identify all the products which </w:t>
      </w:r>
      <w:r w:rsidR="000456FE">
        <w:rPr>
          <w:sz w:val="24"/>
        </w:rPr>
        <w:t xml:space="preserve">usually </w:t>
      </w:r>
      <w:r w:rsidR="00611EAF">
        <w:rPr>
          <w:sz w:val="24"/>
        </w:rPr>
        <w:t xml:space="preserve">see seasonal growth in sales. </w:t>
      </w:r>
      <w:r w:rsidR="00336B1F">
        <w:rPr>
          <w:sz w:val="24"/>
        </w:rPr>
        <w:t>The</w:t>
      </w:r>
      <w:r w:rsidR="001E48FE">
        <w:rPr>
          <w:sz w:val="24"/>
        </w:rPr>
        <w:t xml:space="preserve"> supplies of these products</w:t>
      </w:r>
      <w:r w:rsidR="00BA515F">
        <w:rPr>
          <w:sz w:val="24"/>
        </w:rPr>
        <w:t xml:space="preserve"> would need to be managed </w:t>
      </w:r>
      <w:r w:rsidR="000C2A13">
        <w:rPr>
          <w:sz w:val="24"/>
        </w:rPr>
        <w:t>effectively</w:t>
      </w:r>
      <w:r w:rsidR="00BA515F">
        <w:rPr>
          <w:sz w:val="24"/>
        </w:rPr>
        <w:t xml:space="preserve"> during these seasons. </w:t>
      </w:r>
      <w:r w:rsidR="001E48FE">
        <w:rPr>
          <w:sz w:val="24"/>
        </w:rPr>
        <w:t xml:space="preserve">Proper shelf-management has always been one of important concerns for retails businesses. This type of analysis would help in </w:t>
      </w:r>
      <w:r w:rsidR="00E93210">
        <w:rPr>
          <w:sz w:val="24"/>
        </w:rPr>
        <w:t>better</w:t>
      </w:r>
      <w:r w:rsidR="001E48FE">
        <w:rPr>
          <w:sz w:val="24"/>
        </w:rPr>
        <w:t xml:space="preserve"> </w:t>
      </w:r>
      <w:r w:rsidR="00A15C4B">
        <w:rPr>
          <w:sz w:val="24"/>
        </w:rPr>
        <w:t>management</w:t>
      </w:r>
      <w:r w:rsidR="001E48FE">
        <w:rPr>
          <w:sz w:val="24"/>
        </w:rPr>
        <w:t xml:space="preserve"> of</w:t>
      </w:r>
      <w:r w:rsidR="00427E10">
        <w:rPr>
          <w:sz w:val="24"/>
        </w:rPr>
        <w:t xml:space="preserve"> the</w:t>
      </w:r>
      <w:r w:rsidR="001E48FE">
        <w:rPr>
          <w:sz w:val="24"/>
        </w:rPr>
        <w:t xml:space="preserve"> </w:t>
      </w:r>
      <w:r w:rsidR="00A15C4B">
        <w:rPr>
          <w:sz w:val="24"/>
        </w:rPr>
        <w:t>products that would feature on store shelves</w:t>
      </w:r>
      <w:r w:rsidR="001E48FE">
        <w:rPr>
          <w:sz w:val="24"/>
        </w:rPr>
        <w:t>.</w:t>
      </w:r>
    </w:p>
    <w:p w:rsidR="00CA136E" w:rsidRDefault="00CA136E" w:rsidP="009D373E">
      <w:pPr>
        <w:jc w:val="both"/>
      </w:pPr>
    </w:p>
    <w:p w:rsidR="0023229D" w:rsidRDefault="0023229D" w:rsidP="0023229D"/>
    <w:p w:rsidR="00070098" w:rsidRDefault="00070098" w:rsidP="0023229D"/>
    <w:p w:rsidR="00070098" w:rsidRDefault="00070098" w:rsidP="0023229D"/>
    <w:p w:rsidR="00070098" w:rsidRDefault="00070098" w:rsidP="0023229D"/>
    <w:p w:rsidR="00070098" w:rsidRDefault="00070098" w:rsidP="0023229D"/>
    <w:p w:rsidR="00070098" w:rsidRDefault="00070098" w:rsidP="0023229D"/>
    <w:p w:rsidR="00070098" w:rsidRDefault="00070098" w:rsidP="0023229D"/>
    <w:p w:rsidR="00070098" w:rsidRDefault="00070098" w:rsidP="0023229D"/>
    <w:p w:rsidR="00070098" w:rsidRPr="0023229D" w:rsidRDefault="00070098" w:rsidP="0023229D"/>
    <w:p w:rsidR="00E331BB" w:rsidRDefault="00332F8D" w:rsidP="00287E27">
      <w:pPr>
        <w:pStyle w:val="Heading3"/>
        <w:numPr>
          <w:ilvl w:val="2"/>
          <w:numId w:val="7"/>
        </w:numPr>
      </w:pPr>
      <w:bookmarkStart w:id="10" w:name="_Toc476219491"/>
      <w:r>
        <w:lastRenderedPageBreak/>
        <w:t>Which stores</w:t>
      </w:r>
      <w:r w:rsidR="008A5FE4">
        <w:t xml:space="preserve"> </w:t>
      </w:r>
      <w:r w:rsidR="00B00BC1">
        <w:t>have</w:t>
      </w:r>
      <w:r w:rsidR="00E20FF7">
        <w:t xml:space="preserve"> more </w:t>
      </w:r>
      <w:r>
        <w:t>popular</w:t>
      </w:r>
      <w:r w:rsidR="00B00BC1">
        <w:t>ity</w:t>
      </w:r>
      <w:r>
        <w:t xml:space="preserve"> among kids and elderly group</w:t>
      </w:r>
      <w:r w:rsidR="002A2122">
        <w:t>s</w:t>
      </w:r>
      <w:r>
        <w:t>?</w:t>
      </w:r>
      <w:bookmarkEnd w:id="10"/>
    </w:p>
    <w:p w:rsidR="004C2E8A" w:rsidRDefault="004C2E8A" w:rsidP="00E20FF7">
      <w:pPr>
        <w:ind w:left="720"/>
        <w:rPr>
          <w:b/>
          <w:sz w:val="24"/>
          <w:u w:val="single"/>
        </w:rPr>
      </w:pPr>
    </w:p>
    <w:p w:rsidR="005342F0" w:rsidRPr="00E20FF7" w:rsidRDefault="00E20FF7" w:rsidP="006F734E">
      <w:pPr>
        <w:rPr>
          <w:b/>
          <w:sz w:val="24"/>
          <w:u w:val="single"/>
        </w:rPr>
      </w:pPr>
      <w:r>
        <w:rPr>
          <w:b/>
          <w:sz w:val="24"/>
          <w:u w:val="single"/>
        </w:rPr>
        <w:t>Entity-Relationship Diagram:</w:t>
      </w:r>
    </w:p>
    <w:p w:rsidR="005342F0" w:rsidRDefault="003A160A" w:rsidP="002E4BBD">
      <w:pPr>
        <w:ind w:left="720"/>
        <w:jc w:val="center"/>
      </w:pPr>
      <w:r>
        <w:pict>
          <v:shape id="_x0000_i1032" type="#_x0000_t75" style="width:317pt;height:298.3pt">
            <v:imagedata r:id="rId18" o:title="3"/>
          </v:shape>
        </w:pict>
      </w:r>
    </w:p>
    <w:p w:rsidR="005342F0" w:rsidRDefault="005342F0" w:rsidP="0045523F">
      <w:pPr>
        <w:ind w:left="720"/>
      </w:pPr>
    </w:p>
    <w:p w:rsidR="005342F0" w:rsidRDefault="005342F0" w:rsidP="0045523F">
      <w:pPr>
        <w:ind w:left="720"/>
      </w:pPr>
    </w:p>
    <w:p w:rsidR="005342F0" w:rsidRDefault="005342F0" w:rsidP="0045523F">
      <w:pPr>
        <w:ind w:left="720"/>
      </w:pPr>
    </w:p>
    <w:p w:rsidR="005342F0" w:rsidRDefault="005342F0" w:rsidP="0045523F">
      <w:pPr>
        <w:ind w:left="720"/>
      </w:pPr>
    </w:p>
    <w:p w:rsidR="00E56D86" w:rsidRDefault="00E56D86" w:rsidP="0045523F">
      <w:pPr>
        <w:ind w:left="720"/>
        <w:rPr>
          <w:b/>
          <w:sz w:val="24"/>
          <w:u w:val="single"/>
        </w:rPr>
      </w:pPr>
    </w:p>
    <w:p w:rsidR="00E56D86" w:rsidRDefault="00E56D86" w:rsidP="0045523F">
      <w:pPr>
        <w:ind w:left="720"/>
        <w:rPr>
          <w:b/>
          <w:sz w:val="24"/>
          <w:u w:val="single"/>
        </w:rPr>
      </w:pPr>
    </w:p>
    <w:p w:rsidR="00E56D86" w:rsidRDefault="00E56D86" w:rsidP="0045523F">
      <w:pPr>
        <w:ind w:left="720"/>
        <w:rPr>
          <w:b/>
          <w:sz w:val="24"/>
          <w:u w:val="single"/>
        </w:rPr>
      </w:pPr>
    </w:p>
    <w:p w:rsidR="00E56D86" w:rsidRDefault="00E56D86" w:rsidP="0045523F">
      <w:pPr>
        <w:ind w:left="720"/>
        <w:rPr>
          <w:b/>
          <w:sz w:val="24"/>
          <w:u w:val="single"/>
        </w:rPr>
      </w:pPr>
    </w:p>
    <w:p w:rsidR="00E56D86" w:rsidRDefault="00E56D86" w:rsidP="0045523F">
      <w:pPr>
        <w:ind w:left="720"/>
        <w:rPr>
          <w:b/>
          <w:sz w:val="24"/>
          <w:u w:val="single"/>
        </w:rPr>
      </w:pPr>
    </w:p>
    <w:p w:rsidR="006F734E" w:rsidRDefault="006F734E" w:rsidP="0045523F">
      <w:pPr>
        <w:ind w:left="720"/>
        <w:rPr>
          <w:b/>
          <w:sz w:val="24"/>
          <w:u w:val="single"/>
        </w:rPr>
      </w:pPr>
    </w:p>
    <w:p w:rsidR="006F734E" w:rsidRDefault="006F734E" w:rsidP="0045523F">
      <w:pPr>
        <w:ind w:left="720"/>
        <w:rPr>
          <w:b/>
          <w:sz w:val="24"/>
          <w:u w:val="single"/>
        </w:rPr>
      </w:pPr>
    </w:p>
    <w:p w:rsidR="00E56D86" w:rsidRDefault="00E56D86" w:rsidP="0045523F">
      <w:pPr>
        <w:ind w:left="720"/>
        <w:rPr>
          <w:b/>
          <w:sz w:val="24"/>
          <w:u w:val="single"/>
        </w:rPr>
      </w:pPr>
    </w:p>
    <w:p w:rsidR="0045523F" w:rsidRDefault="0045523F" w:rsidP="006F734E">
      <w:pPr>
        <w:rPr>
          <w:b/>
          <w:sz w:val="24"/>
          <w:u w:val="single"/>
        </w:rPr>
      </w:pPr>
      <w:r w:rsidRPr="007C0E51">
        <w:rPr>
          <w:b/>
          <w:sz w:val="24"/>
          <w:u w:val="single"/>
        </w:rPr>
        <w:lastRenderedPageBreak/>
        <w:t>Data Table:</w:t>
      </w:r>
    </w:p>
    <w:p w:rsidR="00643241" w:rsidRDefault="003A160A" w:rsidP="00EF315F">
      <w:pPr>
        <w:ind w:left="2160" w:firstLine="720"/>
        <w:rPr>
          <w:b/>
          <w:sz w:val="24"/>
          <w:u w:val="single"/>
        </w:rPr>
      </w:pPr>
      <w:r>
        <w:pict>
          <v:shape id="_x0000_i1033" type="#_x0000_t75" style="width:131.85pt;height:256.2pt" o:bordertopcolor="this" o:borderleftcolor="this" o:borderbottomcolor="this" o:borderrightcolor="this">
            <v:imagedata r:id="rId19" o:title="4-Data"/>
            <w10:bordertop type="single" width="8"/>
            <w10:borderleft type="single" width="8"/>
            <w10:borderbottom type="single" width="8"/>
            <w10:borderright type="single" width="8"/>
          </v:shape>
        </w:pict>
      </w:r>
    </w:p>
    <w:p w:rsidR="00643241" w:rsidRPr="00767658" w:rsidRDefault="00B30C06" w:rsidP="00B30C06">
      <w:pPr>
        <w:ind w:left="720"/>
        <w:jc w:val="both"/>
        <w:rPr>
          <w:i/>
          <w:sz w:val="20"/>
          <w:szCs w:val="20"/>
        </w:rPr>
      </w:pPr>
      <w:r>
        <w:rPr>
          <w:i/>
          <w:sz w:val="20"/>
          <w:szCs w:val="20"/>
        </w:rPr>
        <w:t>Table. 3. S</w:t>
      </w:r>
      <w:r w:rsidR="00C72364">
        <w:rPr>
          <w:i/>
          <w:sz w:val="20"/>
          <w:szCs w:val="20"/>
        </w:rPr>
        <w:t>tore-wise</w:t>
      </w:r>
      <w:r w:rsidR="00E60D18">
        <w:rPr>
          <w:i/>
          <w:sz w:val="20"/>
          <w:szCs w:val="20"/>
        </w:rPr>
        <w:t xml:space="preserve"> </w:t>
      </w:r>
      <w:r w:rsidR="00767658">
        <w:rPr>
          <w:i/>
          <w:sz w:val="20"/>
          <w:szCs w:val="20"/>
        </w:rPr>
        <w:t xml:space="preserve">percentage </w:t>
      </w:r>
      <w:r w:rsidR="00C72364">
        <w:rPr>
          <w:i/>
          <w:sz w:val="20"/>
          <w:szCs w:val="20"/>
        </w:rPr>
        <w:t xml:space="preserve">visit </w:t>
      </w:r>
      <w:r w:rsidR="00767658">
        <w:rPr>
          <w:i/>
          <w:sz w:val="20"/>
          <w:szCs w:val="20"/>
        </w:rPr>
        <w:t>of kids(age&lt;9) and elderly people(age&gt;60)</w:t>
      </w:r>
    </w:p>
    <w:p w:rsidR="00643241" w:rsidRDefault="00643241" w:rsidP="0045523F">
      <w:pPr>
        <w:ind w:left="720"/>
        <w:rPr>
          <w:b/>
          <w:sz w:val="24"/>
          <w:u w:val="single"/>
        </w:rPr>
      </w:pPr>
    </w:p>
    <w:p w:rsidR="008D5A89" w:rsidRPr="00BD0AD2" w:rsidRDefault="008D5A89" w:rsidP="00D25C16">
      <w:pPr>
        <w:rPr>
          <w:b/>
          <w:sz w:val="24"/>
          <w:u w:val="single"/>
        </w:rPr>
      </w:pPr>
      <w:r>
        <w:rPr>
          <w:b/>
          <w:sz w:val="24"/>
          <w:u w:val="single"/>
        </w:rPr>
        <w:t>Graphical Analysis</w:t>
      </w:r>
      <w:r w:rsidRPr="00BF0642">
        <w:rPr>
          <w:b/>
          <w:sz w:val="24"/>
          <w:u w:val="single"/>
        </w:rPr>
        <w:t>:</w:t>
      </w:r>
    </w:p>
    <w:p w:rsidR="00BA2E95" w:rsidRDefault="003A160A" w:rsidP="00B67938">
      <w:pPr>
        <w:ind w:left="720"/>
        <w:jc w:val="center"/>
      </w:pPr>
      <w:r>
        <w:pict>
          <v:shape id="_x0000_i1034" type="#_x0000_t75" style="width:322.6pt;height:146.8pt" o:bordertopcolor="this" o:borderleftcolor="this" o:borderbottomcolor="this" o:borderrightcolor="this">
            <v:imagedata r:id="rId20" o:title="4-Graph-Above 60"/>
            <w10:bordertop type="single" width="8"/>
            <w10:borderleft type="single" width="8"/>
            <w10:borderbottom type="single" width="8"/>
            <w10:borderright type="single" width="8"/>
          </v:shape>
        </w:pict>
      </w:r>
    </w:p>
    <w:p w:rsidR="004977D4" w:rsidRPr="00767658" w:rsidRDefault="004977D4" w:rsidP="00AA1AD4">
      <w:pPr>
        <w:ind w:left="720"/>
        <w:jc w:val="center"/>
        <w:rPr>
          <w:i/>
          <w:sz w:val="20"/>
          <w:szCs w:val="20"/>
        </w:rPr>
      </w:pPr>
      <w:r>
        <w:rPr>
          <w:i/>
          <w:sz w:val="20"/>
          <w:szCs w:val="20"/>
        </w:rPr>
        <w:t>Fig. 3.</w:t>
      </w:r>
      <w:r w:rsidR="00C24090">
        <w:rPr>
          <w:i/>
          <w:sz w:val="20"/>
          <w:szCs w:val="20"/>
        </w:rPr>
        <w:t xml:space="preserve">A. </w:t>
      </w:r>
      <w:r>
        <w:rPr>
          <w:i/>
          <w:sz w:val="20"/>
          <w:szCs w:val="20"/>
        </w:rPr>
        <w:t xml:space="preserve"> Store-wise percentage visit </w:t>
      </w:r>
      <w:r w:rsidR="00C24090">
        <w:rPr>
          <w:i/>
          <w:sz w:val="20"/>
          <w:szCs w:val="20"/>
        </w:rPr>
        <w:t xml:space="preserve">of </w:t>
      </w:r>
      <w:r>
        <w:rPr>
          <w:i/>
          <w:sz w:val="20"/>
          <w:szCs w:val="20"/>
        </w:rPr>
        <w:t>elderly people(age&gt;60)</w:t>
      </w:r>
    </w:p>
    <w:p w:rsidR="004977D4" w:rsidRDefault="004977D4" w:rsidP="00B67938">
      <w:pPr>
        <w:ind w:left="720"/>
        <w:jc w:val="center"/>
      </w:pPr>
    </w:p>
    <w:p w:rsidR="00643241" w:rsidRDefault="003A160A" w:rsidP="00B67938">
      <w:pPr>
        <w:ind w:left="720"/>
        <w:jc w:val="center"/>
      </w:pPr>
      <w:r>
        <w:lastRenderedPageBreak/>
        <w:pict>
          <v:shape id="_x0000_i1035" type="#_x0000_t75" style="width:329.15pt;height:149.6pt" o:bordertopcolor="this" o:borderleftcolor="this" o:borderbottomcolor="this" o:borderrightcolor="this">
            <v:imagedata r:id="rId21" o:title="4-Graph-Below 9"/>
            <w10:bordertop type="single" width="8"/>
            <w10:borderleft type="single" width="8"/>
            <w10:borderbottom type="single" width="8"/>
            <w10:borderright type="single" width="8"/>
          </v:shape>
        </w:pict>
      </w:r>
    </w:p>
    <w:p w:rsidR="00C24090" w:rsidRPr="00767658" w:rsidRDefault="00C24090" w:rsidP="00C24090">
      <w:pPr>
        <w:ind w:left="720"/>
        <w:jc w:val="center"/>
        <w:rPr>
          <w:i/>
          <w:sz w:val="20"/>
          <w:szCs w:val="20"/>
        </w:rPr>
      </w:pPr>
      <w:r>
        <w:rPr>
          <w:i/>
          <w:sz w:val="20"/>
          <w:szCs w:val="20"/>
        </w:rPr>
        <w:t>Fig. 3.B.  Store-wise percentage visit of kids(age&lt;9)</w:t>
      </w:r>
    </w:p>
    <w:p w:rsidR="00C24090" w:rsidRDefault="00C24090" w:rsidP="00B67938">
      <w:pPr>
        <w:ind w:left="720"/>
        <w:jc w:val="center"/>
        <w:rPr>
          <w:b/>
          <w:sz w:val="24"/>
          <w:u w:val="single"/>
        </w:rPr>
      </w:pPr>
    </w:p>
    <w:p w:rsidR="00643241" w:rsidRDefault="00643241" w:rsidP="0045523F">
      <w:pPr>
        <w:ind w:left="720"/>
        <w:rPr>
          <w:b/>
          <w:sz w:val="24"/>
          <w:u w:val="single"/>
        </w:rPr>
      </w:pPr>
    </w:p>
    <w:p w:rsidR="00332F8D" w:rsidRPr="00F027DD" w:rsidRDefault="00EE09EF" w:rsidP="001026E9">
      <w:pPr>
        <w:jc w:val="both"/>
        <w:rPr>
          <w:sz w:val="24"/>
        </w:rPr>
      </w:pPr>
      <w:r w:rsidRPr="00751410">
        <w:rPr>
          <w:b/>
          <w:sz w:val="24"/>
          <w:u w:val="single"/>
        </w:rPr>
        <w:t>Explanation:</w:t>
      </w:r>
      <w:r w:rsidR="00F027DD">
        <w:rPr>
          <w:b/>
          <w:sz w:val="24"/>
        </w:rPr>
        <w:t xml:space="preserve"> </w:t>
      </w:r>
      <w:r w:rsidR="00F027DD">
        <w:rPr>
          <w:sz w:val="24"/>
        </w:rPr>
        <w:t>The graphs above highlight the DFF stores which are most or least popular among kids and elderly group people.</w:t>
      </w:r>
      <w:r w:rsidR="003239BA">
        <w:rPr>
          <w:sz w:val="24"/>
        </w:rPr>
        <w:t xml:space="preserve"> Retails companies require such analysis for targeted marketing</w:t>
      </w:r>
      <w:r w:rsidR="00B11663">
        <w:rPr>
          <w:sz w:val="24"/>
        </w:rPr>
        <w:t xml:space="preserve"> and sales</w:t>
      </w:r>
      <w:r w:rsidR="003239BA">
        <w:rPr>
          <w:sz w:val="24"/>
        </w:rPr>
        <w:t xml:space="preserve">. </w:t>
      </w:r>
      <w:r w:rsidR="005B4A9D">
        <w:rPr>
          <w:sz w:val="24"/>
        </w:rPr>
        <w:t>For instance</w:t>
      </w:r>
      <w:r w:rsidR="004B3157">
        <w:rPr>
          <w:sz w:val="24"/>
        </w:rPr>
        <w:t>,</w:t>
      </w:r>
      <w:r w:rsidR="005B4A9D">
        <w:rPr>
          <w:sz w:val="24"/>
        </w:rPr>
        <w:t xml:space="preserve"> the stores which are popular among kids may be supplied with more of young age merchandize. </w:t>
      </w:r>
      <w:r w:rsidR="004B3157">
        <w:rPr>
          <w:sz w:val="24"/>
        </w:rPr>
        <w:t>Similar</w:t>
      </w:r>
      <w:r w:rsidR="00B72237">
        <w:rPr>
          <w:sz w:val="24"/>
        </w:rPr>
        <w:t>ly,</w:t>
      </w:r>
      <w:r w:rsidR="001026E9">
        <w:rPr>
          <w:sz w:val="24"/>
        </w:rPr>
        <w:t xml:space="preserve"> the stores that are popular among elderly section may be supplied with merchandize that sell more </w:t>
      </w:r>
      <w:r w:rsidR="00432DAF">
        <w:rPr>
          <w:sz w:val="24"/>
        </w:rPr>
        <w:t>to</w:t>
      </w:r>
      <w:r w:rsidR="001026E9">
        <w:rPr>
          <w:sz w:val="24"/>
        </w:rPr>
        <w:t xml:space="preserve"> elderly people.</w:t>
      </w:r>
      <w:r w:rsidR="00781D0C">
        <w:rPr>
          <w:sz w:val="24"/>
        </w:rPr>
        <w:t xml:space="preserve"> </w:t>
      </w:r>
    </w:p>
    <w:p w:rsidR="00591106" w:rsidRDefault="00591106" w:rsidP="00332F8D"/>
    <w:p w:rsidR="00E62746" w:rsidRDefault="00E6274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D25C16" w:rsidRDefault="00D25C16" w:rsidP="00332F8D"/>
    <w:p w:rsidR="00EE09EF" w:rsidRDefault="00345DDE" w:rsidP="00345DDE">
      <w:pPr>
        <w:pStyle w:val="Heading3"/>
        <w:numPr>
          <w:ilvl w:val="2"/>
          <w:numId w:val="7"/>
        </w:numPr>
        <w:rPr>
          <w:sz w:val="24"/>
          <w:u w:val="single"/>
        </w:rPr>
      </w:pPr>
      <w:bookmarkStart w:id="11" w:name="_Toc476219492"/>
      <w:r>
        <w:lastRenderedPageBreak/>
        <w:t>Which stores attract people</w:t>
      </w:r>
      <w:r w:rsidR="000F63EC">
        <w:t xml:space="preserve"> who earn below </w:t>
      </w:r>
      <w:r w:rsidR="009C2A1A">
        <w:t>poverty line</w:t>
      </w:r>
      <w:r>
        <w:t>?</w:t>
      </w:r>
      <w:bookmarkEnd w:id="11"/>
    </w:p>
    <w:p w:rsidR="00560B8F" w:rsidRDefault="00560B8F" w:rsidP="00332F8D"/>
    <w:p w:rsidR="002316BA" w:rsidRDefault="002316BA" w:rsidP="00D25C16">
      <w:pPr>
        <w:rPr>
          <w:b/>
          <w:sz w:val="24"/>
          <w:u w:val="single"/>
        </w:rPr>
      </w:pPr>
      <w:r w:rsidRPr="00BF0642">
        <w:rPr>
          <w:b/>
          <w:sz w:val="24"/>
          <w:u w:val="single"/>
        </w:rPr>
        <w:t>Entity-Relationship Diagram:</w:t>
      </w:r>
    </w:p>
    <w:p w:rsidR="00EA723D" w:rsidRDefault="003A160A" w:rsidP="008843EF">
      <w:pPr>
        <w:ind w:left="720"/>
        <w:jc w:val="center"/>
        <w:rPr>
          <w:b/>
          <w:sz w:val="24"/>
          <w:u w:val="single"/>
        </w:rPr>
      </w:pPr>
      <w:r>
        <w:pict>
          <v:shape id="_x0000_i1036" type="#_x0000_t75" style="width:367.5pt;height:206.65pt">
            <v:imagedata r:id="rId15" o:title="4"/>
          </v:shape>
        </w:pict>
      </w:r>
    </w:p>
    <w:p w:rsidR="00EA723D" w:rsidRDefault="00EA723D" w:rsidP="00D25C16">
      <w:pPr>
        <w:rPr>
          <w:b/>
          <w:sz w:val="24"/>
          <w:u w:val="single"/>
        </w:rPr>
      </w:pPr>
      <w:r w:rsidRPr="007C0E51">
        <w:rPr>
          <w:b/>
          <w:sz w:val="24"/>
          <w:u w:val="single"/>
        </w:rPr>
        <w:t>Data Table:</w:t>
      </w:r>
    </w:p>
    <w:p w:rsidR="00643452" w:rsidRDefault="003A160A" w:rsidP="006D2A5E">
      <w:pPr>
        <w:ind w:left="720"/>
        <w:jc w:val="center"/>
      </w:pPr>
      <w:r>
        <w:pict>
          <v:shape id="_x0000_i1037" type="#_x0000_t75" style="width:128.1pt;height:4in" o:bordertopcolor="this" o:borderleftcolor="this" o:borderbottomcolor="this" o:borderrightcolor="this">
            <v:imagedata r:id="rId22" o:title="2-Data"/>
            <w10:bordertop type="single" width="8"/>
            <w10:borderleft type="single" width="8"/>
            <w10:borderbottom type="single" width="8"/>
            <w10:borderright type="single" width="8"/>
          </v:shape>
        </w:pict>
      </w:r>
    </w:p>
    <w:p w:rsidR="00483EBB" w:rsidRPr="00D7590F" w:rsidRDefault="006659D3" w:rsidP="006D2A5E">
      <w:pPr>
        <w:ind w:left="720"/>
        <w:jc w:val="center"/>
        <w:rPr>
          <w:i/>
          <w:sz w:val="20"/>
        </w:rPr>
      </w:pPr>
      <w:r w:rsidRPr="00D7590F">
        <w:rPr>
          <w:i/>
          <w:sz w:val="20"/>
        </w:rPr>
        <w:t>Table. 4</w:t>
      </w:r>
      <w:r w:rsidR="00565EFD" w:rsidRPr="00D7590F">
        <w:rPr>
          <w:i/>
          <w:sz w:val="20"/>
        </w:rPr>
        <w:t>. Store-wise percentage of Poor People (annual salary&lt;$15,000)</w:t>
      </w:r>
    </w:p>
    <w:p w:rsidR="00724E5C" w:rsidRDefault="00724E5C" w:rsidP="00EA723D">
      <w:pPr>
        <w:ind w:left="720"/>
        <w:rPr>
          <w:b/>
          <w:sz w:val="24"/>
          <w:u w:val="single"/>
        </w:rPr>
      </w:pPr>
    </w:p>
    <w:p w:rsidR="00643452" w:rsidRPr="00BD0AD2" w:rsidRDefault="00643452" w:rsidP="00D25C16">
      <w:pPr>
        <w:rPr>
          <w:b/>
          <w:sz w:val="24"/>
          <w:u w:val="single"/>
        </w:rPr>
      </w:pPr>
      <w:r>
        <w:rPr>
          <w:b/>
          <w:sz w:val="24"/>
          <w:u w:val="single"/>
        </w:rPr>
        <w:lastRenderedPageBreak/>
        <w:t>Graphical Analysis</w:t>
      </w:r>
      <w:r w:rsidRPr="00BF0642">
        <w:rPr>
          <w:b/>
          <w:sz w:val="24"/>
          <w:u w:val="single"/>
        </w:rPr>
        <w:t>:</w:t>
      </w:r>
    </w:p>
    <w:p w:rsidR="00643452" w:rsidRDefault="003A160A" w:rsidP="00BA416E">
      <w:pPr>
        <w:ind w:left="720"/>
        <w:jc w:val="center"/>
      </w:pPr>
      <w:r>
        <w:pict>
          <v:shape id="_x0000_i1038" type="#_x0000_t75" style="width:343.15pt;height:202.9pt" o:bordertopcolor="this" o:borderleftcolor="this" o:borderbottomcolor="this" o:borderrightcolor="this">
            <v:imagedata r:id="rId23" o:title="2-Graph"/>
            <w10:bordertop type="single" width="8"/>
            <w10:borderleft type="single" width="8"/>
            <w10:borderbottom type="single" width="8"/>
            <w10:borderright type="single" width="8"/>
          </v:shape>
        </w:pict>
      </w:r>
    </w:p>
    <w:p w:rsidR="00D329DC" w:rsidRDefault="00D7590F" w:rsidP="00D329DC">
      <w:pPr>
        <w:ind w:left="720"/>
        <w:jc w:val="center"/>
        <w:rPr>
          <w:i/>
          <w:sz w:val="20"/>
        </w:rPr>
      </w:pPr>
      <w:r>
        <w:rPr>
          <w:i/>
          <w:sz w:val="20"/>
        </w:rPr>
        <w:t>Fig</w:t>
      </w:r>
      <w:r w:rsidRPr="00D7590F">
        <w:rPr>
          <w:i/>
          <w:sz w:val="20"/>
        </w:rPr>
        <w:t>. 4. Store-wise percentage of Poor People (annual salary&lt;$15,000)</w:t>
      </w:r>
    </w:p>
    <w:p w:rsidR="00D329DC" w:rsidRDefault="00D329DC" w:rsidP="00D329DC">
      <w:pPr>
        <w:ind w:left="720"/>
        <w:jc w:val="center"/>
        <w:rPr>
          <w:i/>
          <w:sz w:val="20"/>
        </w:rPr>
      </w:pPr>
    </w:p>
    <w:p w:rsidR="004A6204" w:rsidRPr="00D329DC" w:rsidRDefault="004A6204" w:rsidP="00C812D5">
      <w:pPr>
        <w:jc w:val="both"/>
        <w:rPr>
          <w:i/>
          <w:sz w:val="20"/>
        </w:rPr>
      </w:pPr>
      <w:r w:rsidRPr="00751410">
        <w:rPr>
          <w:b/>
          <w:sz w:val="24"/>
          <w:u w:val="single"/>
        </w:rPr>
        <w:t>Explanation:</w:t>
      </w:r>
      <w:r w:rsidR="00310B61">
        <w:rPr>
          <w:b/>
          <w:sz w:val="24"/>
        </w:rPr>
        <w:t xml:space="preserve"> </w:t>
      </w:r>
      <w:r w:rsidR="00310B61">
        <w:rPr>
          <w:sz w:val="24"/>
        </w:rPr>
        <w:t>The plot above shows percentage of people below poverty line (income less than $15,000) visiting stores of DFF. We realized</w:t>
      </w:r>
      <w:r w:rsidR="009A3647">
        <w:rPr>
          <w:sz w:val="24"/>
        </w:rPr>
        <w:t xml:space="preserve"> that</w:t>
      </w:r>
      <w:r w:rsidR="00310B61">
        <w:rPr>
          <w:sz w:val="24"/>
        </w:rPr>
        <w:t xml:space="preserve"> some of the stores were more popular among low income </w:t>
      </w:r>
      <w:r w:rsidR="009A3647">
        <w:rPr>
          <w:sz w:val="24"/>
        </w:rPr>
        <w:t xml:space="preserve">group people. </w:t>
      </w:r>
      <w:r w:rsidR="00200E7F">
        <w:rPr>
          <w:sz w:val="24"/>
        </w:rPr>
        <w:t>Such an analysis is imp</w:t>
      </w:r>
      <w:r w:rsidR="004941D4">
        <w:rPr>
          <w:sz w:val="24"/>
        </w:rPr>
        <w:t xml:space="preserve">ortant for DFF for </w:t>
      </w:r>
      <w:r w:rsidR="00DC173A">
        <w:rPr>
          <w:sz w:val="24"/>
        </w:rPr>
        <w:t xml:space="preserve">store-wide </w:t>
      </w:r>
      <w:r w:rsidR="004941D4">
        <w:rPr>
          <w:sz w:val="24"/>
        </w:rPr>
        <w:t xml:space="preserve">distribution of the stock which is usually consumed </w:t>
      </w:r>
      <w:r w:rsidR="001E160D">
        <w:rPr>
          <w:sz w:val="24"/>
        </w:rPr>
        <w:t xml:space="preserve">more </w:t>
      </w:r>
      <w:r w:rsidR="004941D4">
        <w:rPr>
          <w:sz w:val="24"/>
        </w:rPr>
        <w:t>by low-income group.</w:t>
      </w:r>
      <w:r w:rsidR="008E305A">
        <w:rPr>
          <w:sz w:val="24"/>
        </w:rPr>
        <w:t xml:space="preserve"> For example, low income group usually consumes non-luxury goods more. If we can identify </w:t>
      </w:r>
      <w:r w:rsidR="003A3576">
        <w:rPr>
          <w:sz w:val="24"/>
        </w:rPr>
        <w:t>these stores, DFF would be able to make to distribute such goods more effectively.</w:t>
      </w:r>
    </w:p>
    <w:p w:rsidR="00560B8F" w:rsidRDefault="00C812D5" w:rsidP="00332F8D">
      <w:r>
        <w:br w:type="page"/>
      </w:r>
    </w:p>
    <w:p w:rsidR="00560B8F" w:rsidRPr="007E72C7" w:rsidRDefault="0034556D" w:rsidP="00201DE5">
      <w:pPr>
        <w:pStyle w:val="Heading3"/>
        <w:numPr>
          <w:ilvl w:val="2"/>
          <w:numId w:val="7"/>
        </w:numPr>
      </w:pPr>
      <w:bookmarkStart w:id="12" w:name="_Toc476219493"/>
      <w:r w:rsidRPr="007E72C7">
        <w:t xml:space="preserve">What is the </w:t>
      </w:r>
      <w:r w:rsidR="009164E1">
        <w:t>effect</w:t>
      </w:r>
      <w:r w:rsidRPr="007E72C7">
        <w:t xml:space="preserve"> of </w:t>
      </w:r>
      <w:r w:rsidR="007E72C7" w:rsidRPr="007E72C7">
        <w:t xml:space="preserve">introducing </w:t>
      </w:r>
      <w:r w:rsidRPr="007E72C7">
        <w:t xml:space="preserve">coupons on </w:t>
      </w:r>
      <w:r w:rsidR="007E72C7" w:rsidRPr="007E72C7">
        <w:t xml:space="preserve">total </w:t>
      </w:r>
      <w:r w:rsidRPr="007E72C7">
        <w:t>number of customer</w:t>
      </w:r>
      <w:r w:rsidR="007E72C7" w:rsidRPr="007E72C7">
        <w:t xml:space="preserve"> visit</w:t>
      </w:r>
      <w:r w:rsidR="00874E8B">
        <w:t>s</w:t>
      </w:r>
      <w:r w:rsidRPr="007E72C7">
        <w:t>?</w:t>
      </w:r>
      <w:bookmarkEnd w:id="12"/>
    </w:p>
    <w:p w:rsidR="00C91391" w:rsidRDefault="00C91391" w:rsidP="00C812D5">
      <w:pPr>
        <w:rPr>
          <w:b/>
          <w:sz w:val="24"/>
          <w:u w:val="single"/>
        </w:rPr>
      </w:pPr>
      <w:r w:rsidRPr="00BF0642">
        <w:rPr>
          <w:b/>
          <w:sz w:val="24"/>
          <w:u w:val="single"/>
        </w:rPr>
        <w:t>Entity-Relationship Diagram:</w:t>
      </w:r>
    </w:p>
    <w:p w:rsidR="00C91391" w:rsidRDefault="003A160A" w:rsidP="00C91391">
      <w:pPr>
        <w:ind w:left="720"/>
        <w:rPr>
          <w:b/>
          <w:sz w:val="24"/>
          <w:u w:val="single"/>
        </w:rPr>
      </w:pPr>
      <w:r>
        <w:pict>
          <v:shape id="_x0000_i1039" type="#_x0000_t75" style="width:388.05pt;height:358.15pt">
            <v:imagedata r:id="rId24" o:title="5"/>
          </v:shape>
        </w:pict>
      </w:r>
    </w:p>
    <w:p w:rsidR="00C91391" w:rsidRDefault="00C91391" w:rsidP="00C812D5">
      <w:pPr>
        <w:rPr>
          <w:b/>
          <w:sz w:val="24"/>
          <w:u w:val="single"/>
        </w:rPr>
      </w:pPr>
      <w:r w:rsidRPr="007C0E51">
        <w:rPr>
          <w:b/>
          <w:sz w:val="24"/>
          <w:u w:val="single"/>
        </w:rPr>
        <w:t>Data Table:</w:t>
      </w:r>
    </w:p>
    <w:p w:rsidR="00C2712C" w:rsidRDefault="00C812D5" w:rsidP="00B543EC">
      <w:pPr>
        <w:ind w:left="720"/>
      </w:pPr>
      <w:r>
        <w:pict>
          <v:shape id="_x0000_i1040" type="#_x0000_t75" style="width:136.5pt;height:100.05pt" o:bordertopcolor="this" o:borderleftcolor="this" o:borderbottomcolor="this" o:borderrightcolor="this">
            <v:imagedata r:id="rId25" o:title="5-Data-CustVisitsJPG"/>
            <w10:bordertop type="single" width="8"/>
            <w10:borderleft type="single" width="8"/>
            <w10:borderbottom type="single" width="8"/>
            <w10:borderright type="single" width="8"/>
          </v:shape>
        </w:pict>
      </w:r>
      <w:r w:rsidR="00E8774A">
        <w:tab/>
      </w:r>
      <w:r w:rsidR="00B543EC">
        <w:tab/>
      </w:r>
      <w:r w:rsidR="00FD585A">
        <w:tab/>
      </w:r>
      <w:r w:rsidR="003A160A">
        <w:pict>
          <v:shape id="_x0000_i1041" type="#_x0000_t75" style="width:196.35pt;height:101.9pt" o:bordertopcolor="this" o:borderleftcolor="this" o:borderbottomcolor="this" o:borderrightcolor="this">
            <v:imagedata r:id="rId26" o:title="5-Data-CouponsRedeemed"/>
            <w10:bordertop type="single" width="8"/>
            <w10:borderleft type="single" width="8"/>
            <w10:borderbottom type="single" width="8"/>
            <w10:borderright type="single" width="8"/>
          </v:shape>
        </w:pict>
      </w:r>
    </w:p>
    <w:p w:rsidR="00FD585A" w:rsidRPr="00D92BC8" w:rsidRDefault="00874E8B" w:rsidP="00FD585A">
      <w:pPr>
        <w:ind w:firstLine="720"/>
        <w:rPr>
          <w:i/>
          <w:sz w:val="20"/>
          <w:szCs w:val="20"/>
        </w:rPr>
      </w:pPr>
      <w:r>
        <w:rPr>
          <w:i/>
          <w:sz w:val="20"/>
          <w:szCs w:val="20"/>
        </w:rPr>
        <w:t>Table</w:t>
      </w:r>
      <w:r w:rsidR="00D474D2">
        <w:rPr>
          <w:i/>
          <w:sz w:val="20"/>
          <w:szCs w:val="20"/>
        </w:rPr>
        <w:t>. 5</w:t>
      </w:r>
      <w:r w:rsidR="00486D7B" w:rsidRPr="00D92BC8">
        <w:rPr>
          <w:i/>
          <w:sz w:val="20"/>
          <w:szCs w:val="20"/>
        </w:rPr>
        <w:t>.</w:t>
      </w:r>
      <w:r w:rsidR="00FD585A">
        <w:rPr>
          <w:i/>
          <w:sz w:val="20"/>
          <w:szCs w:val="20"/>
        </w:rPr>
        <w:t>A.</w:t>
      </w:r>
      <w:r w:rsidR="00486D7B" w:rsidRPr="00D92BC8">
        <w:rPr>
          <w:i/>
          <w:sz w:val="20"/>
          <w:szCs w:val="20"/>
        </w:rPr>
        <w:t xml:space="preserve"> </w:t>
      </w:r>
      <w:r w:rsidR="00FD585A">
        <w:rPr>
          <w:i/>
          <w:sz w:val="20"/>
          <w:szCs w:val="20"/>
        </w:rPr>
        <w:t xml:space="preserve">Count of </w:t>
      </w:r>
      <w:r w:rsidR="0086079F">
        <w:rPr>
          <w:i/>
          <w:sz w:val="20"/>
          <w:szCs w:val="20"/>
        </w:rPr>
        <w:t>customers per week</w:t>
      </w:r>
      <w:r w:rsidR="00662091">
        <w:rPr>
          <w:i/>
          <w:sz w:val="20"/>
          <w:szCs w:val="20"/>
        </w:rPr>
        <w:tab/>
      </w:r>
      <w:r w:rsidR="00662091">
        <w:rPr>
          <w:i/>
          <w:sz w:val="20"/>
          <w:szCs w:val="20"/>
        </w:rPr>
        <w:tab/>
        <w:t>Table. 5</w:t>
      </w:r>
      <w:r w:rsidR="00662091" w:rsidRPr="00D92BC8">
        <w:rPr>
          <w:i/>
          <w:sz w:val="20"/>
          <w:szCs w:val="20"/>
        </w:rPr>
        <w:t>.</w:t>
      </w:r>
      <w:r w:rsidR="00662091">
        <w:rPr>
          <w:i/>
          <w:sz w:val="20"/>
          <w:szCs w:val="20"/>
        </w:rPr>
        <w:t>B.</w:t>
      </w:r>
      <w:r w:rsidR="00662091" w:rsidRPr="00D92BC8">
        <w:rPr>
          <w:i/>
          <w:sz w:val="20"/>
          <w:szCs w:val="20"/>
        </w:rPr>
        <w:t xml:space="preserve"> </w:t>
      </w:r>
      <w:r w:rsidR="00662091">
        <w:rPr>
          <w:i/>
          <w:sz w:val="20"/>
          <w:szCs w:val="20"/>
        </w:rPr>
        <w:t>Count of Coupons used per week</w:t>
      </w:r>
      <w:r w:rsidR="00FD585A">
        <w:rPr>
          <w:i/>
          <w:sz w:val="20"/>
          <w:szCs w:val="20"/>
        </w:rPr>
        <w:br/>
      </w:r>
    </w:p>
    <w:p w:rsidR="00D64401" w:rsidRDefault="00D64401" w:rsidP="009177E8">
      <w:pPr>
        <w:rPr>
          <w:b/>
          <w:sz w:val="24"/>
          <w:u w:val="single"/>
        </w:rPr>
      </w:pPr>
    </w:p>
    <w:p w:rsidR="00C2712C" w:rsidRDefault="00C2712C" w:rsidP="00C812D5">
      <w:pPr>
        <w:rPr>
          <w:b/>
          <w:sz w:val="24"/>
          <w:u w:val="single"/>
        </w:rPr>
      </w:pPr>
      <w:r>
        <w:rPr>
          <w:b/>
          <w:sz w:val="24"/>
          <w:u w:val="single"/>
        </w:rPr>
        <w:lastRenderedPageBreak/>
        <w:t>Graphical Analysis</w:t>
      </w:r>
      <w:r w:rsidRPr="00BF0642">
        <w:rPr>
          <w:b/>
          <w:sz w:val="24"/>
          <w:u w:val="single"/>
        </w:rPr>
        <w:t>:</w:t>
      </w:r>
    </w:p>
    <w:p w:rsidR="00560B8F" w:rsidRDefault="003A160A" w:rsidP="007D1B96">
      <w:pPr>
        <w:jc w:val="center"/>
      </w:pPr>
      <w:r>
        <w:pict>
          <v:shape id="_x0000_i1042" type="#_x0000_t75" style="width:207.6pt;height:138.4pt" o:bordertopcolor="this" o:borderleftcolor="this" o:borderbottomcolor="this" o:borderrightcolor="this">
            <v:imagedata r:id="rId27" o:title="5-Graph-CustVisits"/>
            <w10:bordertop type="single" width="8"/>
            <w10:borderleft type="single" width="8"/>
            <w10:borderbottom type="single" width="8"/>
            <w10:borderright type="single" width="8"/>
          </v:shape>
        </w:pict>
      </w:r>
      <w:r w:rsidR="007D1B96">
        <w:tab/>
      </w:r>
      <w:r>
        <w:pict>
          <v:shape id="_x0000_i1043" type="#_x0000_t75" style="width:236.55pt;height:134.65pt" o:bordertopcolor="this" o:borderleftcolor="this" o:borderbottomcolor="this" o:borderrightcolor="this">
            <v:imagedata r:id="rId28" o:title="5-Graph-CouponsReedemed"/>
            <w10:bordertop type="single" width="8"/>
            <w10:borderleft type="single" width="8"/>
            <w10:borderbottom type="single" width="8"/>
            <w10:borderright type="single" width="8"/>
          </v:shape>
        </w:pict>
      </w:r>
    </w:p>
    <w:p w:rsidR="00496BA1" w:rsidRDefault="001D0EFF" w:rsidP="007D1B96">
      <w:pPr>
        <w:jc w:val="center"/>
        <w:rPr>
          <w:i/>
          <w:sz w:val="20"/>
          <w:szCs w:val="20"/>
        </w:rPr>
      </w:pPr>
      <w:r>
        <w:rPr>
          <w:i/>
          <w:sz w:val="20"/>
          <w:szCs w:val="20"/>
        </w:rPr>
        <w:t>Fig</w:t>
      </w:r>
      <w:r w:rsidR="00496BA1">
        <w:rPr>
          <w:i/>
          <w:sz w:val="20"/>
          <w:szCs w:val="20"/>
        </w:rPr>
        <w:t>. 5</w:t>
      </w:r>
      <w:r w:rsidR="00496BA1" w:rsidRPr="00D92BC8">
        <w:rPr>
          <w:i/>
          <w:sz w:val="20"/>
          <w:szCs w:val="20"/>
        </w:rPr>
        <w:t>.</w:t>
      </w:r>
      <w:r w:rsidR="00496BA1">
        <w:rPr>
          <w:i/>
          <w:sz w:val="20"/>
          <w:szCs w:val="20"/>
        </w:rPr>
        <w:t>A.</w:t>
      </w:r>
      <w:r w:rsidR="00496BA1" w:rsidRPr="00D92BC8">
        <w:rPr>
          <w:i/>
          <w:sz w:val="20"/>
          <w:szCs w:val="20"/>
        </w:rPr>
        <w:t xml:space="preserve"> </w:t>
      </w:r>
      <w:r w:rsidR="00496BA1">
        <w:rPr>
          <w:i/>
          <w:sz w:val="20"/>
          <w:szCs w:val="20"/>
        </w:rPr>
        <w:t>Count of customers per week</w:t>
      </w:r>
      <w:r w:rsidR="00496BA1">
        <w:rPr>
          <w:i/>
          <w:sz w:val="20"/>
          <w:szCs w:val="20"/>
        </w:rPr>
        <w:tab/>
      </w:r>
      <w:r w:rsidR="00496BA1">
        <w:rPr>
          <w:i/>
          <w:sz w:val="20"/>
          <w:szCs w:val="20"/>
        </w:rPr>
        <w:tab/>
      </w:r>
      <w:r>
        <w:rPr>
          <w:i/>
          <w:sz w:val="20"/>
          <w:szCs w:val="20"/>
        </w:rPr>
        <w:t>Fig</w:t>
      </w:r>
      <w:r w:rsidR="00496BA1">
        <w:rPr>
          <w:i/>
          <w:sz w:val="20"/>
          <w:szCs w:val="20"/>
        </w:rPr>
        <w:t>. 5</w:t>
      </w:r>
      <w:r w:rsidR="00496BA1" w:rsidRPr="00D92BC8">
        <w:rPr>
          <w:i/>
          <w:sz w:val="20"/>
          <w:szCs w:val="20"/>
        </w:rPr>
        <w:t>.</w:t>
      </w:r>
      <w:r w:rsidR="00496BA1">
        <w:rPr>
          <w:i/>
          <w:sz w:val="20"/>
          <w:szCs w:val="20"/>
        </w:rPr>
        <w:t>B.</w:t>
      </w:r>
      <w:r w:rsidR="00496BA1" w:rsidRPr="00D92BC8">
        <w:rPr>
          <w:i/>
          <w:sz w:val="20"/>
          <w:szCs w:val="20"/>
        </w:rPr>
        <w:t xml:space="preserve"> </w:t>
      </w:r>
      <w:r w:rsidR="00496BA1">
        <w:rPr>
          <w:i/>
          <w:sz w:val="20"/>
          <w:szCs w:val="20"/>
        </w:rPr>
        <w:t>Count of Coupons used per week</w:t>
      </w:r>
    </w:p>
    <w:p w:rsidR="00F53225" w:rsidRDefault="00F53225" w:rsidP="007D1B96">
      <w:pPr>
        <w:jc w:val="center"/>
      </w:pPr>
    </w:p>
    <w:p w:rsidR="00560B8F" w:rsidRDefault="00DC075C" w:rsidP="00146E9C">
      <w:pPr>
        <w:jc w:val="both"/>
        <w:rPr>
          <w:sz w:val="24"/>
        </w:rPr>
      </w:pPr>
      <w:r w:rsidRPr="00751410">
        <w:rPr>
          <w:b/>
          <w:sz w:val="24"/>
          <w:u w:val="single"/>
        </w:rPr>
        <w:t>Explanation:</w:t>
      </w:r>
      <w:r w:rsidR="00674443">
        <w:rPr>
          <w:b/>
          <w:sz w:val="24"/>
        </w:rPr>
        <w:t xml:space="preserve"> </w:t>
      </w:r>
      <w:r w:rsidR="00371CA6">
        <w:rPr>
          <w:sz w:val="24"/>
        </w:rPr>
        <w:t>With</w:t>
      </w:r>
      <w:r w:rsidR="00A840CA">
        <w:rPr>
          <w:sz w:val="24"/>
        </w:rPr>
        <w:t xml:space="preserve"> data and graph above help </w:t>
      </w:r>
      <w:r w:rsidR="00ED447B">
        <w:rPr>
          <w:sz w:val="24"/>
        </w:rPr>
        <w:t xml:space="preserve">analyze the impact of </w:t>
      </w:r>
      <w:r w:rsidR="00AB16B4">
        <w:rPr>
          <w:sz w:val="24"/>
        </w:rPr>
        <w:t xml:space="preserve">coupons on count of </w:t>
      </w:r>
      <w:r w:rsidR="00701884">
        <w:rPr>
          <w:sz w:val="24"/>
        </w:rPr>
        <w:t>customers who</w:t>
      </w:r>
      <w:r w:rsidR="001F71C4">
        <w:rPr>
          <w:sz w:val="24"/>
        </w:rPr>
        <w:t xml:space="preserve"> visited</w:t>
      </w:r>
      <w:r w:rsidR="00EE3C7A">
        <w:rPr>
          <w:sz w:val="24"/>
        </w:rPr>
        <w:t xml:space="preserve"> DFF stores</w:t>
      </w:r>
      <w:r w:rsidR="00701884">
        <w:rPr>
          <w:sz w:val="24"/>
        </w:rPr>
        <w:t xml:space="preserve"> over a certain period of observation</w:t>
      </w:r>
      <w:r w:rsidR="00EE3C7A">
        <w:rPr>
          <w:sz w:val="24"/>
        </w:rPr>
        <w:t>.</w:t>
      </w:r>
      <w:r w:rsidR="00AC47DB">
        <w:rPr>
          <w:sz w:val="24"/>
        </w:rPr>
        <w:t xml:space="preserve"> </w:t>
      </w:r>
      <w:r w:rsidR="00D072AC">
        <w:rPr>
          <w:sz w:val="24"/>
        </w:rPr>
        <w:t xml:space="preserve">We assume that </w:t>
      </w:r>
      <w:r w:rsidR="00A322D1">
        <w:rPr>
          <w:sz w:val="24"/>
        </w:rPr>
        <w:t>number of</w:t>
      </w:r>
      <w:r w:rsidR="003D2645">
        <w:rPr>
          <w:sz w:val="24"/>
        </w:rPr>
        <w:t xml:space="preserve"> </w:t>
      </w:r>
      <w:r w:rsidR="00262134">
        <w:rPr>
          <w:sz w:val="24"/>
        </w:rPr>
        <w:t xml:space="preserve">coupons </w:t>
      </w:r>
      <w:r w:rsidR="00FC7D10">
        <w:rPr>
          <w:sz w:val="24"/>
        </w:rPr>
        <w:t xml:space="preserve">that </w:t>
      </w:r>
      <w:r w:rsidR="00262134">
        <w:rPr>
          <w:sz w:val="24"/>
        </w:rPr>
        <w:t>were redeemed</w:t>
      </w:r>
      <w:r w:rsidR="00225A07">
        <w:rPr>
          <w:sz w:val="24"/>
        </w:rPr>
        <w:t xml:space="preserve"> </w:t>
      </w:r>
      <w:r w:rsidR="003D2645">
        <w:rPr>
          <w:sz w:val="24"/>
        </w:rPr>
        <w:t xml:space="preserve">is </w:t>
      </w:r>
      <w:r w:rsidR="00225A07">
        <w:rPr>
          <w:sz w:val="24"/>
        </w:rPr>
        <w:t xml:space="preserve">in proportion to the coupons </w:t>
      </w:r>
      <w:r w:rsidR="00262134">
        <w:rPr>
          <w:sz w:val="24"/>
        </w:rPr>
        <w:t xml:space="preserve">launched. </w:t>
      </w:r>
      <w:r w:rsidR="00B83396">
        <w:rPr>
          <w:sz w:val="24"/>
        </w:rPr>
        <w:t xml:space="preserve">The analysis is needed to understand how customer footfall </w:t>
      </w:r>
      <w:r w:rsidR="004E02BF">
        <w:rPr>
          <w:sz w:val="24"/>
        </w:rPr>
        <w:t>varied</w:t>
      </w:r>
      <w:r w:rsidR="00B83396">
        <w:rPr>
          <w:sz w:val="24"/>
        </w:rPr>
        <w:t xml:space="preserve"> as DFF launched promotional strategies like announcing coupons. </w:t>
      </w:r>
      <w:r w:rsidR="00FC5121">
        <w:rPr>
          <w:sz w:val="24"/>
        </w:rPr>
        <w:t xml:space="preserve">We can repeat similar exercise for other promotional strategies </w:t>
      </w:r>
      <w:r w:rsidR="00BC7BD9">
        <w:rPr>
          <w:sz w:val="24"/>
        </w:rPr>
        <w:t>and see how each impact</w:t>
      </w:r>
      <w:r w:rsidR="00CC19A0">
        <w:rPr>
          <w:sz w:val="24"/>
        </w:rPr>
        <w:t>s</w:t>
      </w:r>
      <w:r w:rsidR="005631CD">
        <w:rPr>
          <w:sz w:val="24"/>
        </w:rPr>
        <w:t xml:space="preserve"> the </w:t>
      </w:r>
      <w:r w:rsidR="00CA71D3">
        <w:rPr>
          <w:sz w:val="24"/>
        </w:rPr>
        <w:t xml:space="preserve">customer </w:t>
      </w:r>
      <w:r w:rsidR="005631CD">
        <w:rPr>
          <w:sz w:val="24"/>
        </w:rPr>
        <w:t>count</w:t>
      </w:r>
      <w:r w:rsidR="00BC7BD9">
        <w:rPr>
          <w:sz w:val="24"/>
        </w:rPr>
        <w:t>.</w:t>
      </w:r>
      <w:r w:rsidR="005A06FE">
        <w:rPr>
          <w:sz w:val="24"/>
        </w:rPr>
        <w:t xml:space="preserve"> This </w:t>
      </w:r>
      <w:r w:rsidR="00642712">
        <w:rPr>
          <w:sz w:val="24"/>
        </w:rPr>
        <w:t xml:space="preserve">will </w:t>
      </w:r>
      <w:r w:rsidR="005A06FE">
        <w:rPr>
          <w:sz w:val="24"/>
        </w:rPr>
        <w:t xml:space="preserve">help </w:t>
      </w:r>
      <w:r w:rsidR="003E0776">
        <w:rPr>
          <w:sz w:val="24"/>
        </w:rPr>
        <w:t>identi</w:t>
      </w:r>
      <w:r w:rsidR="00617EF1">
        <w:rPr>
          <w:sz w:val="24"/>
        </w:rPr>
        <w:t>fy</w:t>
      </w:r>
      <w:r w:rsidR="005A06FE">
        <w:rPr>
          <w:sz w:val="24"/>
        </w:rPr>
        <w:t xml:space="preserve"> the effectiveness of such promotional strategies. </w:t>
      </w:r>
      <w:r w:rsidR="00744FA4">
        <w:rPr>
          <w:sz w:val="24"/>
        </w:rPr>
        <w:t>The analysis will also help to see one promotional strategy fares against other marketing forces in their effect on customer visits.</w:t>
      </w:r>
    </w:p>
    <w:p w:rsidR="00560B8F" w:rsidRDefault="00C812D5" w:rsidP="00332F8D">
      <w:r>
        <w:rPr>
          <w:sz w:val="24"/>
        </w:rPr>
        <w:br w:type="page"/>
      </w:r>
    </w:p>
    <w:p w:rsidR="00547675" w:rsidRDefault="00E14F3C" w:rsidP="007E677E">
      <w:pPr>
        <w:pStyle w:val="Heading3"/>
        <w:numPr>
          <w:ilvl w:val="2"/>
          <w:numId w:val="7"/>
        </w:numPr>
      </w:pPr>
      <w:bookmarkStart w:id="13" w:name="_Toc476219494"/>
      <w:r>
        <w:t xml:space="preserve">What is the trend of </w:t>
      </w:r>
      <w:r w:rsidR="008C5CC2">
        <w:t xml:space="preserve">a product </w:t>
      </w:r>
      <w:r w:rsidR="004E2AEE">
        <w:t>demand</w:t>
      </w:r>
      <w:r w:rsidR="00613DF6">
        <w:t xml:space="preserve"> </w:t>
      </w:r>
      <w:r w:rsidR="00A6623C">
        <w:t>in different price-tie</w:t>
      </w:r>
      <w:r w:rsidR="00A66F67">
        <w:t>r</w:t>
      </w:r>
      <w:r w:rsidR="00A6623C">
        <w:t>s</w:t>
      </w:r>
      <w:r w:rsidR="00613DF6">
        <w:t>?</w:t>
      </w:r>
      <w:bookmarkEnd w:id="13"/>
    </w:p>
    <w:p w:rsidR="002F2B0D" w:rsidRPr="002F2B0D" w:rsidRDefault="002F2B0D" w:rsidP="002F2B0D"/>
    <w:p w:rsidR="006E4941" w:rsidRDefault="006E4941" w:rsidP="002F2B0D">
      <w:pPr>
        <w:ind w:firstLine="360"/>
        <w:rPr>
          <w:b/>
          <w:sz w:val="24"/>
          <w:u w:val="single"/>
        </w:rPr>
      </w:pPr>
      <w:r w:rsidRPr="00BF0642">
        <w:rPr>
          <w:b/>
          <w:sz w:val="24"/>
          <w:u w:val="single"/>
        </w:rPr>
        <w:t>Entity-Relationship Diagram:</w:t>
      </w:r>
    </w:p>
    <w:p w:rsidR="004F6634" w:rsidRDefault="00C959C8" w:rsidP="009E160A">
      <w:pPr>
        <w:ind w:firstLine="360"/>
        <w:jc w:val="center"/>
        <w:rPr>
          <w:b/>
          <w:sz w:val="24"/>
          <w:u w:val="single"/>
        </w:rPr>
      </w:pPr>
      <w:r>
        <w:pict>
          <v:shape id="_x0000_i1044" type="#_x0000_t75" style="width:458.2pt;height:273.05pt">
            <v:imagedata r:id="rId29" o:title="ERD-06"/>
          </v:shape>
        </w:pict>
      </w:r>
    </w:p>
    <w:p w:rsidR="006E4941" w:rsidRDefault="006E4941" w:rsidP="00C812D5">
      <w:pPr>
        <w:rPr>
          <w:b/>
          <w:sz w:val="24"/>
        </w:rPr>
      </w:pPr>
      <w:r w:rsidRPr="007C0E51">
        <w:rPr>
          <w:b/>
          <w:sz w:val="24"/>
          <w:u w:val="single"/>
        </w:rPr>
        <w:t>Data Table:</w:t>
      </w:r>
    </w:p>
    <w:p w:rsidR="00D907C0" w:rsidRPr="00D907C0" w:rsidRDefault="00C959C8" w:rsidP="001A4AD4">
      <w:pPr>
        <w:ind w:left="720"/>
        <w:jc w:val="center"/>
        <w:rPr>
          <w:b/>
          <w:sz w:val="24"/>
        </w:rPr>
      </w:pPr>
      <w:r>
        <w:pict>
          <v:shape id="_x0000_i1045" type="#_x0000_t75" style="width:131.85pt;height:210.4pt" o:bordertopcolor="this" o:borderleftcolor="this" o:borderbottomcolor="this" o:borderrightcolor="this">
            <v:imagedata r:id="rId30" o:title="6-Data"/>
            <w10:bordertop type="single" width="8"/>
            <w10:borderleft type="single" width="8"/>
            <w10:borderbottom type="single" width="8"/>
            <w10:borderright type="single" width="8"/>
          </v:shape>
        </w:pict>
      </w:r>
    </w:p>
    <w:p w:rsidR="004D0ADB" w:rsidRDefault="005A5616" w:rsidP="002E4AE2">
      <w:pPr>
        <w:ind w:firstLine="720"/>
        <w:jc w:val="center"/>
        <w:rPr>
          <w:b/>
          <w:sz w:val="24"/>
          <w:u w:val="single"/>
        </w:rPr>
      </w:pPr>
      <w:r>
        <w:rPr>
          <w:i/>
          <w:sz w:val="20"/>
          <w:szCs w:val="20"/>
        </w:rPr>
        <w:t>Table</w:t>
      </w:r>
      <w:r w:rsidR="00FB7DEE">
        <w:rPr>
          <w:i/>
          <w:sz w:val="20"/>
          <w:szCs w:val="20"/>
        </w:rPr>
        <w:t xml:space="preserve">. 6. </w:t>
      </w:r>
      <w:r w:rsidRPr="00D92BC8">
        <w:rPr>
          <w:i/>
          <w:sz w:val="20"/>
          <w:szCs w:val="20"/>
        </w:rPr>
        <w:t xml:space="preserve"> </w:t>
      </w:r>
      <w:r w:rsidR="00AF572B">
        <w:rPr>
          <w:i/>
          <w:sz w:val="20"/>
          <w:szCs w:val="20"/>
        </w:rPr>
        <w:t>Weekly</w:t>
      </w:r>
      <w:r w:rsidR="00082498">
        <w:rPr>
          <w:i/>
          <w:sz w:val="20"/>
          <w:szCs w:val="20"/>
        </w:rPr>
        <w:t xml:space="preserve"> sales of Cheese in </w:t>
      </w:r>
      <w:r w:rsidR="00DB5EA8">
        <w:rPr>
          <w:i/>
          <w:sz w:val="20"/>
          <w:szCs w:val="20"/>
        </w:rPr>
        <w:t>store</w:t>
      </w:r>
      <w:r w:rsidR="00082498">
        <w:rPr>
          <w:i/>
          <w:sz w:val="20"/>
          <w:szCs w:val="20"/>
        </w:rPr>
        <w:t xml:space="preserve"> 8(medium-price tier) </w:t>
      </w:r>
      <w:r w:rsidR="00DB5EA8">
        <w:rPr>
          <w:i/>
          <w:sz w:val="20"/>
          <w:szCs w:val="20"/>
        </w:rPr>
        <w:t>store</w:t>
      </w:r>
      <w:r w:rsidR="00082498">
        <w:rPr>
          <w:i/>
          <w:sz w:val="20"/>
          <w:szCs w:val="20"/>
        </w:rPr>
        <w:t xml:space="preserve"> 12(high-price tier)</w:t>
      </w:r>
    </w:p>
    <w:p w:rsidR="004D0ADB" w:rsidRDefault="004D0ADB" w:rsidP="00566189">
      <w:pPr>
        <w:ind w:firstLine="720"/>
        <w:rPr>
          <w:b/>
          <w:sz w:val="24"/>
          <w:u w:val="single"/>
        </w:rPr>
      </w:pPr>
    </w:p>
    <w:p w:rsidR="00A629F8" w:rsidRDefault="00566189" w:rsidP="00C812D5">
      <w:pPr>
        <w:rPr>
          <w:b/>
          <w:sz w:val="24"/>
          <w:u w:val="single"/>
        </w:rPr>
      </w:pPr>
      <w:r>
        <w:rPr>
          <w:b/>
          <w:sz w:val="24"/>
          <w:u w:val="single"/>
        </w:rPr>
        <w:t>Graphical Analysis</w:t>
      </w:r>
      <w:r w:rsidRPr="00BF0642">
        <w:rPr>
          <w:b/>
          <w:sz w:val="24"/>
          <w:u w:val="single"/>
        </w:rPr>
        <w:t>:</w:t>
      </w:r>
    </w:p>
    <w:p w:rsidR="00A629F8" w:rsidRDefault="00C959C8" w:rsidP="009B4DE8">
      <w:pPr>
        <w:ind w:left="720"/>
        <w:jc w:val="center"/>
      </w:pPr>
      <w:r>
        <w:pict>
          <v:shape id="_x0000_i1046" type="#_x0000_t75" style="width:304.85pt;height:175.8pt" o:bordertopcolor="this" o:borderleftcolor="this" o:borderbottomcolor="this" o:borderrightcolor="this">
            <v:imagedata r:id="rId31" o:title="6-Graph"/>
            <w10:bordertop type="single" width="8"/>
            <w10:borderleft type="single" width="8"/>
            <w10:borderbottom type="single" width="8"/>
            <w10:borderright type="single" width="8"/>
          </v:shape>
        </w:pict>
      </w:r>
    </w:p>
    <w:p w:rsidR="0019789E" w:rsidRDefault="0019789E" w:rsidP="00902A53">
      <w:pPr>
        <w:ind w:firstLine="720"/>
        <w:jc w:val="center"/>
        <w:rPr>
          <w:b/>
          <w:sz w:val="24"/>
          <w:u w:val="single"/>
        </w:rPr>
      </w:pPr>
      <w:r>
        <w:rPr>
          <w:i/>
          <w:sz w:val="20"/>
          <w:szCs w:val="20"/>
        </w:rPr>
        <w:t xml:space="preserve">Fig. 6. </w:t>
      </w:r>
      <w:r w:rsidRPr="00D92BC8">
        <w:rPr>
          <w:i/>
          <w:sz w:val="20"/>
          <w:szCs w:val="20"/>
        </w:rPr>
        <w:t xml:space="preserve"> </w:t>
      </w:r>
      <w:r w:rsidR="001F1675">
        <w:rPr>
          <w:i/>
          <w:sz w:val="20"/>
          <w:szCs w:val="20"/>
        </w:rPr>
        <w:t>Weekly sales of Cheese in store 8(medium-price tier) store 12(high-price tier)</w:t>
      </w:r>
    </w:p>
    <w:p w:rsidR="0019789E" w:rsidRDefault="0019789E" w:rsidP="009B4DE8">
      <w:pPr>
        <w:ind w:left="720"/>
        <w:jc w:val="center"/>
        <w:rPr>
          <w:b/>
          <w:sz w:val="24"/>
          <w:u w:val="single"/>
        </w:rPr>
      </w:pPr>
    </w:p>
    <w:p w:rsidR="00D907C0" w:rsidRPr="00436469" w:rsidRDefault="00A629F8" w:rsidP="00436469">
      <w:r w:rsidRPr="00751410">
        <w:rPr>
          <w:b/>
          <w:sz w:val="24"/>
          <w:u w:val="single"/>
        </w:rPr>
        <w:t>Explanation:</w:t>
      </w:r>
      <w:r w:rsidR="00436469">
        <w:t xml:space="preserve"> </w:t>
      </w:r>
      <w:r w:rsidR="005736D6">
        <w:rPr>
          <w:sz w:val="24"/>
        </w:rPr>
        <w:t>The plot above compares</w:t>
      </w:r>
      <w:r w:rsidR="0039628F">
        <w:rPr>
          <w:sz w:val="24"/>
        </w:rPr>
        <w:t xml:space="preserve"> quantities of Cheese </w:t>
      </w:r>
      <w:r w:rsidR="005736D6">
        <w:rPr>
          <w:sz w:val="24"/>
        </w:rPr>
        <w:t xml:space="preserve">sold </w:t>
      </w:r>
      <w:r w:rsidR="0039628F">
        <w:rPr>
          <w:sz w:val="24"/>
        </w:rPr>
        <w:t xml:space="preserve">in two </w:t>
      </w:r>
      <w:r w:rsidR="005736D6">
        <w:rPr>
          <w:sz w:val="24"/>
        </w:rPr>
        <w:t>stores in difference price-tier zones</w:t>
      </w:r>
      <w:r w:rsidR="0039628F">
        <w:rPr>
          <w:sz w:val="24"/>
        </w:rPr>
        <w:t>. The store Dominick 12 is in high-price trier zone, while the store Dominick 8 is in low price tier zone.</w:t>
      </w:r>
      <w:r w:rsidR="00D7335A">
        <w:rPr>
          <w:sz w:val="24"/>
        </w:rPr>
        <w:t xml:space="preserve"> One possible explanation for the trend as above could be high-price zones being in rich neighborhoods where </w:t>
      </w:r>
      <w:r w:rsidR="00AD411C">
        <w:rPr>
          <w:sz w:val="24"/>
        </w:rPr>
        <w:t xml:space="preserve">people can afford to buy more. </w:t>
      </w:r>
      <w:r w:rsidR="001C3CDD">
        <w:rPr>
          <w:sz w:val="24"/>
        </w:rPr>
        <w:t>Such an analysis is important in distributing merchandize based on price-tier zones.</w:t>
      </w:r>
      <w:r w:rsidR="002A26E1">
        <w:rPr>
          <w:sz w:val="24"/>
        </w:rPr>
        <w:t xml:space="preserve"> Out of 16 zones in which different stores are </w:t>
      </w:r>
      <w:r w:rsidR="00E04800">
        <w:rPr>
          <w:sz w:val="24"/>
        </w:rPr>
        <w:t>located</w:t>
      </w:r>
      <w:r w:rsidR="002A26E1">
        <w:rPr>
          <w:sz w:val="24"/>
        </w:rPr>
        <w:t xml:space="preserve">, they can be divided into 4 price </w:t>
      </w:r>
      <w:r w:rsidR="00AD75CB">
        <w:rPr>
          <w:sz w:val="24"/>
        </w:rPr>
        <w:t>tiers</w:t>
      </w:r>
      <w:r w:rsidR="00BD2706">
        <w:rPr>
          <w:sz w:val="24"/>
        </w:rPr>
        <w:t xml:space="preserve"> viz.</w:t>
      </w:r>
      <w:r w:rsidR="00AD75CB">
        <w:rPr>
          <w:sz w:val="24"/>
        </w:rPr>
        <w:t xml:space="preserve"> </w:t>
      </w:r>
      <w:r w:rsidR="00AD75CB" w:rsidRPr="00BD2706">
        <w:rPr>
          <w:i/>
          <w:sz w:val="24"/>
        </w:rPr>
        <w:t>CubFighter, Low, Medium, High</w:t>
      </w:r>
      <w:r w:rsidR="002A26E1">
        <w:rPr>
          <w:sz w:val="24"/>
        </w:rPr>
        <w:t xml:space="preserve">. </w:t>
      </w:r>
      <w:r w:rsidR="00EB371A">
        <w:rPr>
          <w:sz w:val="24"/>
        </w:rPr>
        <w:t xml:space="preserve">In this </w:t>
      </w:r>
      <w:r w:rsidR="00E96AEA">
        <w:rPr>
          <w:sz w:val="24"/>
        </w:rPr>
        <w:t>analysis,</w:t>
      </w:r>
      <w:r w:rsidR="00EB371A">
        <w:rPr>
          <w:sz w:val="24"/>
        </w:rPr>
        <w:t xml:space="preserve"> we cover only medium-price and high-price tiers. </w:t>
      </w:r>
      <w:r w:rsidR="00151528">
        <w:rPr>
          <w:sz w:val="24"/>
        </w:rPr>
        <w:t>Similar analysis may be ex</w:t>
      </w:r>
      <w:r w:rsidR="006563F2">
        <w:rPr>
          <w:sz w:val="24"/>
        </w:rPr>
        <w:t xml:space="preserve">panded to other price tiers which would </w:t>
      </w:r>
      <w:r w:rsidR="00151528">
        <w:rPr>
          <w:sz w:val="24"/>
        </w:rPr>
        <w:t xml:space="preserve">help in comparative study of the demand trends across these 4 </w:t>
      </w:r>
      <w:r w:rsidR="007669C7">
        <w:rPr>
          <w:sz w:val="24"/>
        </w:rPr>
        <w:t xml:space="preserve">price </w:t>
      </w:r>
      <w:r w:rsidR="00151528">
        <w:rPr>
          <w:sz w:val="24"/>
        </w:rPr>
        <w:t>tiers.</w:t>
      </w:r>
    </w:p>
    <w:p w:rsidR="00315694" w:rsidRDefault="00315694" w:rsidP="00436469">
      <w:pPr>
        <w:jc w:val="both"/>
        <w:rPr>
          <w:sz w:val="24"/>
        </w:rPr>
      </w:pPr>
    </w:p>
    <w:p w:rsidR="00436469" w:rsidRDefault="00436469" w:rsidP="00436469">
      <w:pPr>
        <w:jc w:val="both"/>
        <w:rPr>
          <w:sz w:val="24"/>
        </w:rPr>
      </w:pPr>
    </w:p>
    <w:p w:rsidR="00315694" w:rsidRDefault="00315694" w:rsidP="005A2947">
      <w:pPr>
        <w:ind w:left="720"/>
        <w:jc w:val="both"/>
        <w:rPr>
          <w:sz w:val="24"/>
        </w:rPr>
      </w:pPr>
    </w:p>
    <w:p w:rsidR="00FF5937" w:rsidRDefault="00FF5937" w:rsidP="005A2947">
      <w:pPr>
        <w:ind w:left="720"/>
        <w:jc w:val="both"/>
        <w:rPr>
          <w:sz w:val="24"/>
        </w:rPr>
      </w:pPr>
    </w:p>
    <w:p w:rsidR="00FF5937" w:rsidRDefault="00FF5937" w:rsidP="005A2947">
      <w:pPr>
        <w:ind w:left="720"/>
        <w:jc w:val="both"/>
        <w:rPr>
          <w:sz w:val="24"/>
        </w:rPr>
      </w:pPr>
    </w:p>
    <w:p w:rsidR="00FF5937" w:rsidRDefault="00FF5937" w:rsidP="005A2947">
      <w:pPr>
        <w:ind w:left="720"/>
        <w:jc w:val="both"/>
        <w:rPr>
          <w:sz w:val="24"/>
        </w:rPr>
      </w:pPr>
    </w:p>
    <w:p w:rsidR="00FF5937" w:rsidRDefault="00FF5937" w:rsidP="005A2947">
      <w:pPr>
        <w:ind w:left="720"/>
        <w:jc w:val="both"/>
        <w:rPr>
          <w:sz w:val="24"/>
        </w:rPr>
      </w:pPr>
    </w:p>
    <w:p w:rsidR="00FF5937" w:rsidRPr="005A2947" w:rsidRDefault="00FF5937" w:rsidP="005A2947">
      <w:pPr>
        <w:ind w:left="720"/>
        <w:jc w:val="both"/>
        <w:rPr>
          <w:sz w:val="24"/>
        </w:rPr>
      </w:pPr>
    </w:p>
    <w:p w:rsidR="009052E9" w:rsidRDefault="009052E9" w:rsidP="00AE555A">
      <w:pPr>
        <w:pStyle w:val="Heading3"/>
        <w:numPr>
          <w:ilvl w:val="2"/>
          <w:numId w:val="7"/>
        </w:numPr>
      </w:pPr>
      <w:bookmarkStart w:id="14" w:name="_Toc476219495"/>
      <w:r>
        <w:lastRenderedPageBreak/>
        <w:t>What is the effect of different price promotional strategies on sales?</w:t>
      </w:r>
      <w:bookmarkEnd w:id="14"/>
    </w:p>
    <w:p w:rsidR="00995582" w:rsidRDefault="00995582" w:rsidP="00D907C0">
      <w:pPr>
        <w:ind w:left="720"/>
        <w:rPr>
          <w:b/>
          <w:sz w:val="24"/>
          <w:u w:val="single"/>
        </w:rPr>
      </w:pPr>
    </w:p>
    <w:p w:rsidR="00D907C0" w:rsidRDefault="00D907C0" w:rsidP="00C812D5">
      <w:pPr>
        <w:rPr>
          <w:b/>
          <w:sz w:val="24"/>
          <w:u w:val="single"/>
        </w:rPr>
      </w:pPr>
      <w:r w:rsidRPr="00BF0642">
        <w:rPr>
          <w:b/>
          <w:sz w:val="24"/>
          <w:u w:val="single"/>
        </w:rPr>
        <w:t>Entity-Relationship Diagram:</w:t>
      </w:r>
    </w:p>
    <w:p w:rsidR="00EA5EC7" w:rsidRDefault="00C959C8" w:rsidP="00AA6483">
      <w:pPr>
        <w:jc w:val="center"/>
        <w:rPr>
          <w:b/>
          <w:sz w:val="24"/>
          <w:u w:val="single"/>
        </w:rPr>
      </w:pPr>
      <w:r>
        <w:pict>
          <v:shape id="_x0000_i1047" type="#_x0000_t75" style="width:224.4pt;height:287.05pt">
            <v:imagedata r:id="rId32" o:title="ERD-07"/>
          </v:shape>
        </w:pict>
      </w:r>
    </w:p>
    <w:p w:rsidR="00D907C0" w:rsidRDefault="00D907C0" w:rsidP="00C812D5">
      <w:pPr>
        <w:rPr>
          <w:b/>
          <w:sz w:val="24"/>
          <w:u w:val="single"/>
        </w:rPr>
      </w:pPr>
      <w:r w:rsidRPr="007C0E51">
        <w:rPr>
          <w:b/>
          <w:sz w:val="24"/>
          <w:u w:val="single"/>
        </w:rPr>
        <w:t>Data Table:</w:t>
      </w:r>
    </w:p>
    <w:p w:rsidR="00102791" w:rsidRDefault="00C959C8" w:rsidP="00D021C7">
      <w:pPr>
        <w:ind w:firstLine="720"/>
        <w:jc w:val="center"/>
      </w:pPr>
      <w:r>
        <w:pict>
          <v:shape id="_x0000_i1048" type="#_x0000_t75" style="width:166.45pt;height:196.35pt" o:bordertopcolor="this" o:borderleftcolor="this" o:borderbottomcolor="this" o:borderrightcolor="this">
            <v:imagedata r:id="rId33" o:title="7-Data-Line"/>
            <w10:bordertop type="single" width="8"/>
            <w10:borderleft type="single" width="8"/>
            <w10:borderbottom type="single" width="8"/>
            <w10:borderright type="single" width="8"/>
          </v:shape>
        </w:pict>
      </w:r>
    </w:p>
    <w:p w:rsidR="00AA6483" w:rsidRDefault="009B4895" w:rsidP="00AA6483">
      <w:pPr>
        <w:ind w:firstLine="720"/>
        <w:jc w:val="center"/>
        <w:rPr>
          <w:b/>
          <w:sz w:val="24"/>
          <w:u w:val="single"/>
        </w:rPr>
      </w:pPr>
      <w:r>
        <w:rPr>
          <w:i/>
          <w:sz w:val="20"/>
          <w:szCs w:val="20"/>
        </w:rPr>
        <w:t>Table</w:t>
      </w:r>
      <w:r w:rsidR="00A360E5">
        <w:rPr>
          <w:i/>
          <w:sz w:val="20"/>
          <w:szCs w:val="20"/>
        </w:rPr>
        <w:t>. 7</w:t>
      </w:r>
      <w:r w:rsidR="00AA6483">
        <w:rPr>
          <w:i/>
          <w:sz w:val="20"/>
          <w:szCs w:val="20"/>
        </w:rPr>
        <w:t xml:space="preserve">. </w:t>
      </w:r>
      <w:r w:rsidR="00AA6483" w:rsidRPr="00D92BC8">
        <w:rPr>
          <w:i/>
          <w:sz w:val="20"/>
          <w:szCs w:val="20"/>
        </w:rPr>
        <w:t xml:space="preserve"> </w:t>
      </w:r>
      <w:r w:rsidR="00AA6483">
        <w:rPr>
          <w:i/>
          <w:sz w:val="20"/>
          <w:szCs w:val="20"/>
        </w:rPr>
        <w:t>Weekly</w:t>
      </w:r>
      <w:r w:rsidR="000E4D8D">
        <w:rPr>
          <w:i/>
          <w:sz w:val="20"/>
          <w:szCs w:val="20"/>
        </w:rPr>
        <w:t xml:space="preserve"> sales of soft drinks categorized under </w:t>
      </w:r>
      <w:r w:rsidR="00463A16">
        <w:rPr>
          <w:i/>
          <w:sz w:val="20"/>
          <w:szCs w:val="20"/>
        </w:rPr>
        <w:t>B, C</w:t>
      </w:r>
      <w:r w:rsidR="000E4D8D">
        <w:rPr>
          <w:i/>
          <w:sz w:val="20"/>
          <w:szCs w:val="20"/>
        </w:rPr>
        <w:t xml:space="preserve"> or S promotions</w:t>
      </w:r>
    </w:p>
    <w:p w:rsidR="00AA6483" w:rsidRDefault="00AA6483" w:rsidP="00D021C7">
      <w:pPr>
        <w:ind w:firstLine="720"/>
        <w:jc w:val="center"/>
        <w:rPr>
          <w:b/>
          <w:sz w:val="24"/>
          <w:u w:val="single"/>
        </w:rPr>
      </w:pPr>
    </w:p>
    <w:p w:rsidR="008D40D2" w:rsidRDefault="008D40D2" w:rsidP="00D907C0">
      <w:pPr>
        <w:ind w:firstLine="720"/>
        <w:rPr>
          <w:b/>
          <w:sz w:val="24"/>
          <w:u w:val="single"/>
        </w:rPr>
      </w:pPr>
    </w:p>
    <w:p w:rsidR="00D907C0" w:rsidRDefault="00D907C0" w:rsidP="00C812D5">
      <w:pPr>
        <w:rPr>
          <w:b/>
          <w:sz w:val="24"/>
          <w:u w:val="single"/>
        </w:rPr>
      </w:pPr>
      <w:r>
        <w:rPr>
          <w:b/>
          <w:sz w:val="24"/>
          <w:u w:val="single"/>
        </w:rPr>
        <w:t>Graphical Analysis</w:t>
      </w:r>
      <w:r w:rsidRPr="00BF0642">
        <w:rPr>
          <w:b/>
          <w:sz w:val="24"/>
          <w:u w:val="single"/>
        </w:rPr>
        <w:t>:</w:t>
      </w:r>
    </w:p>
    <w:p w:rsidR="00D907C0" w:rsidRDefault="00C959C8" w:rsidP="003D0FEE">
      <w:pPr>
        <w:ind w:left="720"/>
        <w:jc w:val="center"/>
      </w:pPr>
      <w:r>
        <w:pict>
          <v:shape id="_x0000_i1049" type="#_x0000_t75" style="width:294.55pt;height:174.85pt" o:bordertopcolor="this" o:borderleftcolor="this" o:borderbottomcolor="this" o:borderrightcolor="this">
            <v:imagedata r:id="rId34" o:title="7-Grpah-Line"/>
            <w10:bordertop type="single" width="8"/>
            <w10:borderleft type="single" width="8"/>
            <w10:borderbottom type="single" width="8"/>
            <w10:borderright type="single" width="8"/>
          </v:shape>
        </w:pict>
      </w:r>
    </w:p>
    <w:p w:rsidR="008A159F" w:rsidRDefault="008A159F" w:rsidP="003D0FEE">
      <w:pPr>
        <w:ind w:left="720"/>
        <w:jc w:val="center"/>
        <w:rPr>
          <w:b/>
          <w:sz w:val="24"/>
          <w:u w:val="single"/>
        </w:rPr>
      </w:pPr>
      <w:r>
        <w:rPr>
          <w:i/>
          <w:sz w:val="20"/>
          <w:szCs w:val="20"/>
        </w:rPr>
        <w:t xml:space="preserve">Fig. 7. </w:t>
      </w:r>
      <w:r w:rsidRPr="00D92BC8">
        <w:rPr>
          <w:i/>
          <w:sz w:val="20"/>
          <w:szCs w:val="20"/>
        </w:rPr>
        <w:t xml:space="preserve"> </w:t>
      </w:r>
      <w:r>
        <w:rPr>
          <w:i/>
          <w:sz w:val="20"/>
          <w:szCs w:val="20"/>
        </w:rPr>
        <w:t>Weekly sales of soft drinks categorized under B, C or S promotions</w:t>
      </w:r>
    </w:p>
    <w:p w:rsidR="00FD22D8" w:rsidRDefault="00FD22D8" w:rsidP="00D907C0">
      <w:pPr>
        <w:ind w:firstLine="720"/>
        <w:rPr>
          <w:b/>
          <w:sz w:val="24"/>
          <w:u w:val="single"/>
        </w:rPr>
      </w:pPr>
    </w:p>
    <w:p w:rsidR="005B2FFD" w:rsidRPr="00896305" w:rsidRDefault="00D907C0" w:rsidP="00C530DF">
      <w:pPr>
        <w:jc w:val="both"/>
        <w:rPr>
          <w:sz w:val="24"/>
          <w:szCs w:val="24"/>
        </w:rPr>
      </w:pPr>
      <w:r w:rsidRPr="00751410">
        <w:rPr>
          <w:b/>
          <w:sz w:val="24"/>
          <w:u w:val="single"/>
        </w:rPr>
        <w:t>Explanation:</w:t>
      </w:r>
      <w:r w:rsidR="0075613E">
        <w:rPr>
          <w:b/>
          <w:sz w:val="24"/>
        </w:rPr>
        <w:t xml:space="preserve"> </w:t>
      </w:r>
      <w:r w:rsidR="0075613E">
        <w:rPr>
          <w:sz w:val="24"/>
        </w:rPr>
        <w:t xml:space="preserve">This analysis aims </w:t>
      </w:r>
      <w:r w:rsidR="00496AF7">
        <w:rPr>
          <w:sz w:val="24"/>
        </w:rPr>
        <w:t xml:space="preserve">at </w:t>
      </w:r>
      <w:r w:rsidR="0075613E">
        <w:rPr>
          <w:sz w:val="24"/>
        </w:rPr>
        <w:t xml:space="preserve">comparative impact of different promotional strategies on </w:t>
      </w:r>
      <w:r w:rsidR="00B01F40">
        <w:rPr>
          <w:sz w:val="24"/>
        </w:rPr>
        <w:t>amount of specific product sold at stores.</w:t>
      </w:r>
      <w:r w:rsidR="00247D70">
        <w:rPr>
          <w:sz w:val="24"/>
        </w:rPr>
        <w:t xml:space="preserve"> We pick</w:t>
      </w:r>
      <w:r w:rsidR="00247D70" w:rsidRPr="00247D70">
        <w:rPr>
          <w:sz w:val="24"/>
          <w:szCs w:val="24"/>
        </w:rPr>
        <w:t xml:space="preserve">ed the dataset </w:t>
      </w:r>
      <w:r w:rsidR="0063226C">
        <w:rPr>
          <w:sz w:val="24"/>
          <w:szCs w:val="24"/>
        </w:rPr>
        <w:t>on</w:t>
      </w:r>
      <w:r w:rsidR="00247D70" w:rsidRPr="00247D70">
        <w:rPr>
          <w:sz w:val="24"/>
          <w:szCs w:val="24"/>
        </w:rPr>
        <w:t xml:space="preserve"> </w:t>
      </w:r>
      <w:r w:rsidR="00247D70" w:rsidRPr="00247D70">
        <w:rPr>
          <w:i/>
          <w:sz w:val="24"/>
          <w:szCs w:val="24"/>
        </w:rPr>
        <w:t>soft drink</w:t>
      </w:r>
      <w:r w:rsidR="00247D70" w:rsidRPr="00247D70">
        <w:rPr>
          <w:sz w:val="24"/>
          <w:szCs w:val="24"/>
        </w:rPr>
        <w:t>s category</w:t>
      </w:r>
      <w:r w:rsidR="002B4D5D">
        <w:rPr>
          <w:sz w:val="24"/>
          <w:szCs w:val="24"/>
        </w:rPr>
        <w:t xml:space="preserve"> and</w:t>
      </w:r>
      <w:r w:rsidR="001A2E06">
        <w:rPr>
          <w:sz w:val="24"/>
          <w:szCs w:val="24"/>
        </w:rPr>
        <w:t xml:space="preserve"> plotted quantities sold for three d</w:t>
      </w:r>
      <w:r w:rsidR="00A537BA">
        <w:rPr>
          <w:sz w:val="24"/>
          <w:szCs w:val="24"/>
        </w:rPr>
        <w:t>ifferent promotional strategies viz.</w:t>
      </w:r>
      <w:r w:rsidR="005B2FFD">
        <w:rPr>
          <w:sz w:val="24"/>
          <w:szCs w:val="24"/>
        </w:rPr>
        <w:t xml:space="preserve"> </w:t>
      </w:r>
      <w:r w:rsidR="005B2FFD">
        <w:rPr>
          <w:i/>
          <w:sz w:val="24"/>
          <w:szCs w:val="24"/>
        </w:rPr>
        <w:t>B:</w:t>
      </w:r>
      <w:r w:rsidR="00A537BA">
        <w:rPr>
          <w:i/>
          <w:sz w:val="24"/>
          <w:szCs w:val="24"/>
        </w:rPr>
        <w:t xml:space="preserve"> Bonus Buy, C:</w:t>
      </w:r>
      <w:r w:rsidR="007D3B2C">
        <w:rPr>
          <w:i/>
          <w:sz w:val="24"/>
          <w:szCs w:val="24"/>
        </w:rPr>
        <w:t xml:space="preserve"> Coupon and S: Simple Price Reduction.</w:t>
      </w:r>
      <w:r w:rsidR="00F17F13">
        <w:rPr>
          <w:i/>
          <w:sz w:val="24"/>
          <w:szCs w:val="24"/>
        </w:rPr>
        <w:t xml:space="preserve"> </w:t>
      </w:r>
      <w:r w:rsidR="00E446D8">
        <w:rPr>
          <w:sz w:val="24"/>
          <w:szCs w:val="24"/>
        </w:rPr>
        <w:t xml:space="preserve">This analysis can be extended across other product categories too. </w:t>
      </w:r>
      <w:r w:rsidR="00896305">
        <w:rPr>
          <w:sz w:val="24"/>
          <w:szCs w:val="24"/>
        </w:rPr>
        <w:t xml:space="preserve">This analysis is required for DFF </w:t>
      </w:r>
      <w:r w:rsidR="00E446D8">
        <w:rPr>
          <w:sz w:val="24"/>
          <w:szCs w:val="24"/>
        </w:rPr>
        <w:t>to identify which promotional strategy works best for each product category</w:t>
      </w:r>
      <w:r w:rsidR="00C272D9">
        <w:rPr>
          <w:sz w:val="24"/>
          <w:szCs w:val="24"/>
        </w:rPr>
        <w:t xml:space="preserve">. </w:t>
      </w:r>
    </w:p>
    <w:p w:rsidR="00582CB5" w:rsidRDefault="00582CB5" w:rsidP="001A1509">
      <w:pPr>
        <w:rPr>
          <w:b/>
          <w:sz w:val="24"/>
          <w:u w:val="single"/>
        </w:rPr>
      </w:pPr>
    </w:p>
    <w:p w:rsidR="00847527" w:rsidRDefault="00847527"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970572" w:rsidRDefault="00970572" w:rsidP="001A1509">
      <w:pPr>
        <w:rPr>
          <w:b/>
          <w:sz w:val="24"/>
          <w:u w:val="single"/>
        </w:rPr>
      </w:pPr>
    </w:p>
    <w:p w:rsidR="0017604E" w:rsidRDefault="00A170A9" w:rsidP="004E279B">
      <w:pPr>
        <w:pStyle w:val="Heading3"/>
        <w:numPr>
          <w:ilvl w:val="2"/>
          <w:numId w:val="7"/>
        </w:numPr>
      </w:pPr>
      <w:bookmarkStart w:id="15" w:name="_Toc476219496"/>
      <w:r>
        <w:lastRenderedPageBreak/>
        <w:t>What is the percentage contribution of each bathroom product category towards sales</w:t>
      </w:r>
      <w:r w:rsidR="00BE21AC">
        <w:t>?</w:t>
      </w:r>
      <w:bookmarkEnd w:id="15"/>
    </w:p>
    <w:p w:rsidR="00BE21AC" w:rsidRPr="00BE21AC" w:rsidRDefault="00BE21AC" w:rsidP="00BE21AC"/>
    <w:p w:rsidR="0017604E" w:rsidRDefault="0017604E" w:rsidP="00C67747">
      <w:pPr>
        <w:rPr>
          <w:b/>
          <w:sz w:val="24"/>
          <w:u w:val="single"/>
        </w:rPr>
      </w:pPr>
      <w:r w:rsidRPr="00BF0642">
        <w:rPr>
          <w:b/>
          <w:sz w:val="24"/>
          <w:u w:val="single"/>
        </w:rPr>
        <w:t>Entity-Relationship Diagram:</w:t>
      </w:r>
    </w:p>
    <w:p w:rsidR="00CD438E" w:rsidRDefault="00C959C8" w:rsidP="00D85F00">
      <w:pPr>
        <w:ind w:left="720"/>
        <w:jc w:val="center"/>
        <w:rPr>
          <w:b/>
          <w:sz w:val="24"/>
          <w:u w:val="single"/>
        </w:rPr>
      </w:pPr>
      <w:r>
        <w:pict>
          <v:shape id="_x0000_i1050" type="#_x0000_t75" style="width:356.25pt;height:124.35pt">
            <v:imagedata r:id="rId35" o:title="ERD-08"/>
          </v:shape>
        </w:pict>
      </w:r>
    </w:p>
    <w:p w:rsidR="0017604E" w:rsidRDefault="0017604E" w:rsidP="0017604E">
      <w:pPr>
        <w:ind w:left="720"/>
        <w:rPr>
          <w:b/>
          <w:sz w:val="24"/>
          <w:u w:val="single"/>
        </w:rPr>
      </w:pPr>
    </w:p>
    <w:p w:rsidR="0017604E" w:rsidRDefault="0017604E" w:rsidP="00C67747">
      <w:pPr>
        <w:rPr>
          <w:b/>
          <w:sz w:val="24"/>
          <w:u w:val="single"/>
        </w:rPr>
      </w:pPr>
      <w:r w:rsidRPr="007C0E51">
        <w:rPr>
          <w:b/>
          <w:sz w:val="24"/>
          <w:u w:val="single"/>
        </w:rPr>
        <w:t>Data Table:</w:t>
      </w:r>
    </w:p>
    <w:p w:rsidR="00FC712E" w:rsidRDefault="00C959C8" w:rsidP="00AA7244">
      <w:pPr>
        <w:jc w:val="both"/>
      </w:pPr>
      <w:r>
        <w:pict>
          <v:shape id="_x0000_i1051" type="#_x0000_t75" style="width:506.8pt;height:58.9pt" o:bordertopcolor="this" o:borderleftcolor="this" o:borderbottomcolor="this" o:borderrightcolor="this">
            <v:imagedata r:id="rId36" o:title="9-Data"/>
            <w10:bordertop type="single" width="8"/>
            <w10:borderleft type="single" width="8"/>
            <w10:borderbottom type="single" width="8"/>
            <w10:borderright type="single" width="8"/>
          </v:shape>
        </w:pict>
      </w:r>
    </w:p>
    <w:p w:rsidR="00153C85" w:rsidRDefault="005116FF" w:rsidP="00153C85">
      <w:pPr>
        <w:ind w:left="720"/>
        <w:jc w:val="center"/>
        <w:rPr>
          <w:b/>
          <w:sz w:val="24"/>
          <w:u w:val="single"/>
        </w:rPr>
      </w:pPr>
      <w:r>
        <w:rPr>
          <w:i/>
          <w:sz w:val="20"/>
          <w:szCs w:val="20"/>
        </w:rPr>
        <w:t>Table</w:t>
      </w:r>
      <w:r w:rsidR="00794266">
        <w:rPr>
          <w:i/>
          <w:sz w:val="20"/>
          <w:szCs w:val="20"/>
        </w:rPr>
        <w:t>. 8</w:t>
      </w:r>
      <w:r w:rsidR="00153C85">
        <w:rPr>
          <w:i/>
          <w:sz w:val="20"/>
          <w:szCs w:val="20"/>
        </w:rPr>
        <w:t xml:space="preserve">. </w:t>
      </w:r>
      <w:r w:rsidR="00153C85" w:rsidRPr="00D92BC8">
        <w:rPr>
          <w:i/>
          <w:sz w:val="20"/>
          <w:szCs w:val="20"/>
        </w:rPr>
        <w:t xml:space="preserve"> </w:t>
      </w:r>
      <w:r w:rsidR="00153C85">
        <w:rPr>
          <w:i/>
          <w:sz w:val="20"/>
          <w:szCs w:val="20"/>
        </w:rPr>
        <w:t>Weekly</w:t>
      </w:r>
      <w:r w:rsidR="002528B3">
        <w:rPr>
          <w:i/>
          <w:sz w:val="20"/>
          <w:szCs w:val="20"/>
        </w:rPr>
        <w:t xml:space="preserve"> sales of product categories of Dish Detergent, Laundry Detergent, Fabric</w:t>
      </w:r>
    </w:p>
    <w:p w:rsidR="00153C85" w:rsidRDefault="00153C85" w:rsidP="00AA7244">
      <w:pPr>
        <w:jc w:val="both"/>
        <w:rPr>
          <w:b/>
          <w:sz w:val="24"/>
          <w:u w:val="single"/>
        </w:rPr>
      </w:pPr>
    </w:p>
    <w:p w:rsidR="0017604E" w:rsidRDefault="0017604E" w:rsidP="00C67747">
      <w:pPr>
        <w:rPr>
          <w:b/>
          <w:sz w:val="24"/>
          <w:u w:val="single"/>
        </w:rPr>
      </w:pPr>
      <w:r>
        <w:rPr>
          <w:b/>
          <w:sz w:val="24"/>
          <w:u w:val="single"/>
        </w:rPr>
        <w:t>Graphical Analysis</w:t>
      </w:r>
      <w:r w:rsidRPr="00BF0642">
        <w:rPr>
          <w:b/>
          <w:sz w:val="24"/>
          <w:u w:val="single"/>
        </w:rPr>
        <w:t>:</w:t>
      </w:r>
    </w:p>
    <w:p w:rsidR="0017604E" w:rsidRDefault="00C959C8" w:rsidP="0017604E">
      <w:pPr>
        <w:ind w:left="720"/>
      </w:pPr>
      <w:r>
        <w:pict>
          <v:shape id="_x0000_i1052" type="#_x0000_t75" style="width:298.3pt;height:202.9pt">
            <v:imagedata r:id="rId37" o:title="9-Graph"/>
          </v:shape>
        </w:pict>
      </w:r>
    </w:p>
    <w:p w:rsidR="00422F97" w:rsidRDefault="00422F97" w:rsidP="00422F97">
      <w:pPr>
        <w:ind w:left="720"/>
        <w:jc w:val="center"/>
        <w:rPr>
          <w:b/>
          <w:sz w:val="24"/>
          <w:u w:val="single"/>
        </w:rPr>
      </w:pPr>
      <w:r>
        <w:rPr>
          <w:i/>
          <w:sz w:val="20"/>
          <w:szCs w:val="20"/>
        </w:rPr>
        <w:t xml:space="preserve">Fig. 8. </w:t>
      </w:r>
      <w:r w:rsidRPr="00D92BC8">
        <w:rPr>
          <w:i/>
          <w:sz w:val="20"/>
          <w:szCs w:val="20"/>
        </w:rPr>
        <w:t xml:space="preserve"> </w:t>
      </w:r>
      <w:r w:rsidR="00A42A7F">
        <w:rPr>
          <w:i/>
          <w:sz w:val="20"/>
          <w:szCs w:val="20"/>
        </w:rPr>
        <w:t>Total sales</w:t>
      </w:r>
      <w:r>
        <w:rPr>
          <w:i/>
          <w:sz w:val="20"/>
          <w:szCs w:val="20"/>
        </w:rPr>
        <w:t xml:space="preserve"> of product categories of Dish Detergent, Laundry Detergent, Fabric</w:t>
      </w:r>
    </w:p>
    <w:p w:rsidR="00654D55" w:rsidRPr="00436469" w:rsidRDefault="0017604E" w:rsidP="00436469">
      <w:pPr>
        <w:rPr>
          <w:b/>
          <w:sz w:val="24"/>
          <w:u w:val="single"/>
        </w:rPr>
      </w:pPr>
      <w:r w:rsidRPr="00751410">
        <w:rPr>
          <w:b/>
          <w:sz w:val="24"/>
          <w:u w:val="single"/>
        </w:rPr>
        <w:lastRenderedPageBreak/>
        <w:t>Explanation:</w:t>
      </w:r>
      <w:r w:rsidR="00436469">
        <w:rPr>
          <w:b/>
          <w:sz w:val="24"/>
        </w:rPr>
        <w:t xml:space="preserve"> </w:t>
      </w:r>
      <w:r w:rsidR="006B016D">
        <w:rPr>
          <w:sz w:val="24"/>
        </w:rPr>
        <w:t xml:space="preserve">Here we analyze the percentage </w:t>
      </w:r>
      <w:r w:rsidR="00BA69C8">
        <w:rPr>
          <w:sz w:val="24"/>
        </w:rPr>
        <w:t>share</w:t>
      </w:r>
      <w:r w:rsidR="006B016D">
        <w:rPr>
          <w:sz w:val="24"/>
        </w:rPr>
        <w:t xml:space="preserve"> among three </w:t>
      </w:r>
      <w:r w:rsidR="006964B2">
        <w:rPr>
          <w:sz w:val="24"/>
        </w:rPr>
        <w:t xml:space="preserve">similar </w:t>
      </w:r>
      <w:r w:rsidR="006B016D">
        <w:rPr>
          <w:sz w:val="24"/>
        </w:rPr>
        <w:t>product</w:t>
      </w:r>
      <w:r w:rsidR="00411AAE">
        <w:rPr>
          <w:sz w:val="24"/>
        </w:rPr>
        <w:t xml:space="preserve">s </w:t>
      </w:r>
      <w:r w:rsidR="00856177">
        <w:rPr>
          <w:sz w:val="24"/>
        </w:rPr>
        <w:t>that fall</w:t>
      </w:r>
      <w:r w:rsidR="006B016D">
        <w:rPr>
          <w:sz w:val="24"/>
        </w:rPr>
        <w:t xml:space="preserve"> </w:t>
      </w:r>
      <w:r w:rsidR="00BA69C8">
        <w:rPr>
          <w:sz w:val="24"/>
        </w:rPr>
        <w:t xml:space="preserve">under bathroom </w:t>
      </w:r>
      <w:r w:rsidR="0081395A">
        <w:rPr>
          <w:sz w:val="24"/>
        </w:rPr>
        <w:t>category</w:t>
      </w:r>
      <w:r w:rsidR="00BA69C8">
        <w:rPr>
          <w:sz w:val="24"/>
        </w:rPr>
        <w:t xml:space="preserve">. </w:t>
      </w:r>
      <w:r w:rsidR="00ED4484">
        <w:rPr>
          <w:sz w:val="24"/>
        </w:rPr>
        <w:t xml:space="preserve">Such analysis is important from the perspective of shelf-management. </w:t>
      </w:r>
      <w:r w:rsidR="00FA39E2">
        <w:rPr>
          <w:sz w:val="24"/>
        </w:rPr>
        <w:t xml:space="preserve">DFF needs this </w:t>
      </w:r>
      <w:r w:rsidR="00536304">
        <w:rPr>
          <w:sz w:val="24"/>
        </w:rPr>
        <w:t xml:space="preserve">type of </w:t>
      </w:r>
      <w:r w:rsidR="00FA39E2">
        <w:rPr>
          <w:sz w:val="24"/>
        </w:rPr>
        <w:t xml:space="preserve">analysis to </w:t>
      </w:r>
      <w:r w:rsidR="00A1381B">
        <w:rPr>
          <w:sz w:val="24"/>
        </w:rPr>
        <w:t>discover</w:t>
      </w:r>
      <w:r w:rsidR="00197AFE">
        <w:rPr>
          <w:sz w:val="24"/>
        </w:rPr>
        <w:t xml:space="preserve"> which products </w:t>
      </w:r>
      <w:r w:rsidR="00FA39E2">
        <w:rPr>
          <w:sz w:val="24"/>
        </w:rPr>
        <w:t xml:space="preserve">are doing good in long run. </w:t>
      </w:r>
      <w:r w:rsidR="000675B0">
        <w:rPr>
          <w:sz w:val="24"/>
        </w:rPr>
        <w:t>For example</w:t>
      </w:r>
      <w:r w:rsidR="00320CE3">
        <w:rPr>
          <w:sz w:val="24"/>
        </w:rPr>
        <w:t>,</w:t>
      </w:r>
      <w:r w:rsidR="000675B0">
        <w:rPr>
          <w:sz w:val="24"/>
        </w:rPr>
        <w:t xml:space="preserve"> the above pie-chart demonstrates </w:t>
      </w:r>
      <w:r w:rsidR="000675B0">
        <w:rPr>
          <w:i/>
          <w:sz w:val="24"/>
        </w:rPr>
        <w:t xml:space="preserve">Laundry </w:t>
      </w:r>
      <w:r w:rsidR="000F11C2">
        <w:rPr>
          <w:i/>
          <w:sz w:val="24"/>
        </w:rPr>
        <w:t xml:space="preserve">detergent </w:t>
      </w:r>
      <w:r w:rsidR="00F55343">
        <w:rPr>
          <w:sz w:val="24"/>
        </w:rPr>
        <w:t>has</w:t>
      </w:r>
      <w:r w:rsidR="000675B0">
        <w:rPr>
          <w:sz w:val="24"/>
        </w:rPr>
        <w:t xml:space="preserve"> contributed more </w:t>
      </w:r>
      <w:r w:rsidR="00F541A2">
        <w:rPr>
          <w:sz w:val="24"/>
        </w:rPr>
        <w:t>in total sales compared to the</w:t>
      </w:r>
      <w:r w:rsidR="000675B0">
        <w:rPr>
          <w:sz w:val="24"/>
        </w:rPr>
        <w:t xml:space="preserve"> other </w:t>
      </w:r>
      <w:r w:rsidR="00A0628B">
        <w:rPr>
          <w:sz w:val="24"/>
        </w:rPr>
        <w:t xml:space="preserve">two </w:t>
      </w:r>
      <w:r w:rsidR="00555BF8">
        <w:rPr>
          <w:sz w:val="24"/>
        </w:rPr>
        <w:t>products</w:t>
      </w:r>
      <w:r w:rsidR="000675B0">
        <w:rPr>
          <w:sz w:val="24"/>
        </w:rPr>
        <w:t>. This kind of stats would help DFF in taking strategic decisions for choosing the p</w:t>
      </w:r>
      <w:r w:rsidR="00295017">
        <w:rPr>
          <w:sz w:val="24"/>
        </w:rPr>
        <w:t xml:space="preserve">roducts which need less or more </w:t>
      </w:r>
      <w:r w:rsidR="00930521">
        <w:rPr>
          <w:sz w:val="24"/>
        </w:rPr>
        <w:t>focus.</w:t>
      </w:r>
    </w:p>
    <w:p w:rsidR="008D3B1A" w:rsidRDefault="008D3B1A" w:rsidP="00436469">
      <w:pPr>
        <w:rPr>
          <w:b/>
          <w:sz w:val="24"/>
          <w:u w:val="single"/>
        </w:rPr>
      </w:pPr>
    </w:p>
    <w:p w:rsidR="00F6615C" w:rsidRDefault="00D2552D" w:rsidP="00F6615C">
      <w:pPr>
        <w:pStyle w:val="Heading3"/>
        <w:numPr>
          <w:ilvl w:val="2"/>
          <w:numId w:val="7"/>
        </w:numPr>
      </w:pPr>
      <w:bookmarkStart w:id="16" w:name="_Toc476219497"/>
      <w:r>
        <w:t>What is the total share of products sold with different promotional strategies</w:t>
      </w:r>
      <w:r w:rsidR="00F6615C">
        <w:t>?</w:t>
      </w:r>
      <w:bookmarkEnd w:id="16"/>
    </w:p>
    <w:p w:rsidR="00F6615C" w:rsidRDefault="00F6615C" w:rsidP="00F6615C"/>
    <w:p w:rsidR="00654D55" w:rsidRDefault="00654D55" w:rsidP="00620833">
      <w:pPr>
        <w:rPr>
          <w:b/>
          <w:sz w:val="24"/>
          <w:u w:val="single"/>
        </w:rPr>
      </w:pPr>
      <w:r w:rsidRPr="00BF0642">
        <w:rPr>
          <w:b/>
          <w:sz w:val="24"/>
          <w:u w:val="single"/>
        </w:rPr>
        <w:t>Entity-Relationship Diagram:</w:t>
      </w:r>
    </w:p>
    <w:p w:rsidR="00916F19" w:rsidRDefault="00C959C8" w:rsidP="00A33396">
      <w:pPr>
        <w:ind w:firstLine="720"/>
        <w:jc w:val="center"/>
        <w:rPr>
          <w:b/>
          <w:sz w:val="24"/>
          <w:u w:val="single"/>
        </w:rPr>
      </w:pPr>
      <w:r>
        <w:pict>
          <v:shape id="_x0000_i1053" type="#_x0000_t75" style="width:263.7pt;height:337.55pt">
            <v:imagedata r:id="rId32" o:title="ERD-07"/>
          </v:shape>
        </w:pict>
      </w:r>
    </w:p>
    <w:p w:rsidR="00654D55" w:rsidRDefault="00654D55" w:rsidP="00654D55">
      <w:pPr>
        <w:ind w:left="720"/>
        <w:rPr>
          <w:b/>
          <w:sz w:val="24"/>
          <w:u w:val="single"/>
        </w:rPr>
      </w:pPr>
    </w:p>
    <w:p w:rsidR="00436469" w:rsidRDefault="00436469" w:rsidP="00654D55">
      <w:pPr>
        <w:ind w:left="720"/>
        <w:rPr>
          <w:b/>
          <w:sz w:val="24"/>
          <w:u w:val="single"/>
        </w:rPr>
      </w:pPr>
    </w:p>
    <w:p w:rsidR="00436469" w:rsidRDefault="00436469" w:rsidP="00654D55">
      <w:pPr>
        <w:ind w:left="720"/>
        <w:rPr>
          <w:b/>
          <w:sz w:val="24"/>
          <w:u w:val="single"/>
        </w:rPr>
      </w:pPr>
    </w:p>
    <w:p w:rsidR="00436469" w:rsidRDefault="00436469" w:rsidP="00654D55">
      <w:pPr>
        <w:ind w:left="720"/>
        <w:rPr>
          <w:b/>
          <w:sz w:val="24"/>
          <w:u w:val="single"/>
        </w:rPr>
      </w:pPr>
    </w:p>
    <w:p w:rsidR="00654D55" w:rsidRDefault="00654D55" w:rsidP="00620833">
      <w:pPr>
        <w:rPr>
          <w:b/>
          <w:sz w:val="24"/>
          <w:u w:val="single"/>
        </w:rPr>
      </w:pPr>
      <w:r w:rsidRPr="007C0E51">
        <w:rPr>
          <w:b/>
          <w:sz w:val="24"/>
          <w:u w:val="single"/>
        </w:rPr>
        <w:lastRenderedPageBreak/>
        <w:t>Data Table:</w:t>
      </w:r>
    </w:p>
    <w:p w:rsidR="008112F1" w:rsidRDefault="00C959C8" w:rsidP="00654D55">
      <w:pPr>
        <w:ind w:left="720"/>
      </w:pPr>
      <w:r>
        <w:pict>
          <v:shape id="_x0000_i1054" type="#_x0000_t75" style="width:6in;height:58.9pt" o:bordertopcolor="this" o:borderleftcolor="this" o:borderbottomcolor="this" o:borderrightcolor="this">
            <v:imagedata r:id="rId38" o:title="8-Data-Stacked"/>
            <w10:bordertop type="single" width="8"/>
            <w10:borderleft type="single" width="8"/>
            <w10:borderbottom type="single" width="8"/>
            <w10:borderright type="single" width="8"/>
          </v:shape>
        </w:pict>
      </w:r>
    </w:p>
    <w:p w:rsidR="00854DE0" w:rsidRDefault="003A1ADD" w:rsidP="00854DE0">
      <w:pPr>
        <w:ind w:left="720"/>
        <w:jc w:val="center"/>
        <w:rPr>
          <w:b/>
          <w:sz w:val="24"/>
          <w:u w:val="single"/>
        </w:rPr>
      </w:pPr>
      <w:r>
        <w:rPr>
          <w:i/>
          <w:sz w:val="20"/>
          <w:szCs w:val="20"/>
        </w:rPr>
        <w:t>Table</w:t>
      </w:r>
      <w:r w:rsidR="00854DE0">
        <w:rPr>
          <w:i/>
          <w:sz w:val="20"/>
          <w:szCs w:val="20"/>
        </w:rPr>
        <w:t xml:space="preserve">. 9. </w:t>
      </w:r>
      <w:r w:rsidR="00854DE0" w:rsidRPr="00D92BC8">
        <w:rPr>
          <w:i/>
          <w:sz w:val="20"/>
          <w:szCs w:val="20"/>
        </w:rPr>
        <w:t xml:space="preserve"> </w:t>
      </w:r>
      <w:r w:rsidR="0070211A">
        <w:rPr>
          <w:i/>
          <w:sz w:val="20"/>
          <w:szCs w:val="20"/>
        </w:rPr>
        <w:t>Total share of products under B,C and S categories</w:t>
      </w:r>
    </w:p>
    <w:p w:rsidR="00854DE0" w:rsidRDefault="00854DE0" w:rsidP="00654D55">
      <w:pPr>
        <w:ind w:left="720"/>
      </w:pPr>
    </w:p>
    <w:p w:rsidR="008112F1" w:rsidRDefault="008112F1" w:rsidP="00654D55">
      <w:pPr>
        <w:ind w:left="720"/>
        <w:rPr>
          <w:b/>
          <w:sz w:val="24"/>
          <w:u w:val="single"/>
        </w:rPr>
      </w:pPr>
    </w:p>
    <w:p w:rsidR="00654D55" w:rsidRDefault="00654D55" w:rsidP="00620833">
      <w:pPr>
        <w:rPr>
          <w:b/>
          <w:sz w:val="24"/>
          <w:u w:val="single"/>
        </w:rPr>
      </w:pPr>
      <w:r>
        <w:rPr>
          <w:b/>
          <w:sz w:val="24"/>
          <w:u w:val="single"/>
        </w:rPr>
        <w:t>Graphical Analysis</w:t>
      </w:r>
      <w:r w:rsidRPr="00BF0642">
        <w:rPr>
          <w:b/>
          <w:sz w:val="24"/>
          <w:u w:val="single"/>
        </w:rPr>
        <w:t>:</w:t>
      </w:r>
    </w:p>
    <w:p w:rsidR="00654D55" w:rsidRDefault="00C959C8" w:rsidP="00654D55">
      <w:pPr>
        <w:ind w:left="720"/>
      </w:pPr>
      <w:r>
        <w:pict>
          <v:shape id="_x0000_i1055" type="#_x0000_t75" style="width:387.1pt;height:166.45pt" o:bordertopcolor="this" o:borderleftcolor="this" o:borderbottomcolor="this" o:borderrightcolor="this">
            <v:imagedata r:id="rId39" o:title="8-Graph-Stacked"/>
            <w10:bordertop type="single" width="8"/>
            <w10:borderleft type="single" width="8"/>
            <w10:borderbottom type="single" width="8"/>
            <w10:borderright type="single" width="8"/>
          </v:shape>
        </w:pict>
      </w:r>
    </w:p>
    <w:p w:rsidR="000D003B" w:rsidRDefault="000D003B" w:rsidP="000D003B">
      <w:pPr>
        <w:ind w:left="720"/>
        <w:jc w:val="center"/>
        <w:rPr>
          <w:b/>
          <w:sz w:val="24"/>
          <w:u w:val="single"/>
        </w:rPr>
      </w:pPr>
      <w:r>
        <w:rPr>
          <w:i/>
          <w:sz w:val="20"/>
          <w:szCs w:val="20"/>
        </w:rPr>
        <w:t xml:space="preserve">Fig. 9. </w:t>
      </w:r>
      <w:r w:rsidRPr="00D92BC8">
        <w:rPr>
          <w:i/>
          <w:sz w:val="20"/>
          <w:szCs w:val="20"/>
        </w:rPr>
        <w:t xml:space="preserve"> </w:t>
      </w:r>
      <w:r>
        <w:rPr>
          <w:i/>
          <w:sz w:val="20"/>
          <w:szCs w:val="20"/>
        </w:rPr>
        <w:t>Total share of products under B,C and S categories</w:t>
      </w:r>
    </w:p>
    <w:p w:rsidR="000D003B" w:rsidRDefault="000D003B" w:rsidP="00654D55">
      <w:pPr>
        <w:ind w:left="720"/>
        <w:rPr>
          <w:b/>
          <w:sz w:val="24"/>
          <w:u w:val="single"/>
        </w:rPr>
      </w:pPr>
    </w:p>
    <w:p w:rsidR="006E4941" w:rsidRDefault="00654D55" w:rsidP="00620833">
      <w:pPr>
        <w:jc w:val="both"/>
      </w:pPr>
      <w:r w:rsidRPr="00751410">
        <w:rPr>
          <w:b/>
          <w:sz w:val="24"/>
          <w:u w:val="single"/>
        </w:rPr>
        <w:t>Explanation:</w:t>
      </w:r>
      <w:r w:rsidR="008845BB">
        <w:t xml:space="preserve"> </w:t>
      </w:r>
      <w:r w:rsidR="008845BB" w:rsidRPr="008845BB">
        <w:rPr>
          <w:sz w:val="24"/>
        </w:rPr>
        <w:t xml:space="preserve">The </w:t>
      </w:r>
      <w:r w:rsidR="008845BB">
        <w:rPr>
          <w:sz w:val="24"/>
        </w:rPr>
        <w:t xml:space="preserve">plot above consolidates the impacts of different price promotion </w:t>
      </w:r>
      <w:r w:rsidR="007002B9">
        <w:rPr>
          <w:sz w:val="24"/>
        </w:rPr>
        <w:t>tactics</w:t>
      </w:r>
      <w:r w:rsidR="00AC599C">
        <w:rPr>
          <w:sz w:val="24"/>
        </w:rPr>
        <w:t xml:space="preserve"> and provides an overall picture of how DFF took decision on selling products with these promotions.</w:t>
      </w:r>
      <w:r w:rsidR="00A00425">
        <w:rPr>
          <w:sz w:val="24"/>
        </w:rPr>
        <w:t xml:space="preserve"> Such an analysis will help DFF</w:t>
      </w:r>
      <w:r w:rsidR="009456A6">
        <w:rPr>
          <w:sz w:val="24"/>
        </w:rPr>
        <w:t xml:space="preserve"> to introspect how their promotional strategies fared in long run. It will also help them to benchmark their strategies </w:t>
      </w:r>
      <w:r w:rsidR="00A02514">
        <w:rPr>
          <w:sz w:val="24"/>
        </w:rPr>
        <w:t>against</w:t>
      </w:r>
      <w:r w:rsidR="009456A6">
        <w:rPr>
          <w:sz w:val="24"/>
        </w:rPr>
        <w:t xml:space="preserve"> other players in the industry. </w:t>
      </w:r>
      <w:r w:rsidR="00F31974">
        <w:rPr>
          <w:sz w:val="24"/>
        </w:rPr>
        <w:t xml:space="preserve">For, example from the graph above, we can infer that DFF made most of their sales from the price promotion category S (simple price reduction). </w:t>
      </w:r>
      <w:r w:rsidR="00BF4012">
        <w:rPr>
          <w:sz w:val="24"/>
        </w:rPr>
        <w:t xml:space="preserve">(blank) demonstrates the sales that were posted without any price promotion. </w:t>
      </w:r>
      <w:r w:rsidR="00F31974">
        <w:rPr>
          <w:sz w:val="24"/>
        </w:rPr>
        <w:t xml:space="preserve">They may </w:t>
      </w:r>
      <w:r w:rsidR="00E235FE">
        <w:rPr>
          <w:sz w:val="24"/>
        </w:rPr>
        <w:t>further compare these stats with profitability and see how good was their strategy to sell most of the products under S-type promotion.</w:t>
      </w:r>
    </w:p>
    <w:p w:rsidR="00560B8F" w:rsidRDefault="00560B8F" w:rsidP="00332F8D"/>
    <w:p w:rsidR="000E305F" w:rsidRDefault="000E305F" w:rsidP="00332F8D"/>
    <w:p w:rsidR="000E305F" w:rsidRDefault="000E305F" w:rsidP="00332F8D"/>
    <w:p w:rsidR="000E305F" w:rsidRDefault="000E305F" w:rsidP="00332F8D"/>
    <w:p w:rsidR="000E305F" w:rsidRDefault="000E305F" w:rsidP="00332F8D"/>
    <w:p w:rsidR="00560B8F" w:rsidRDefault="00A93F2D" w:rsidP="003A0E4B">
      <w:pPr>
        <w:pStyle w:val="Heading3"/>
        <w:numPr>
          <w:ilvl w:val="2"/>
          <w:numId w:val="7"/>
        </w:numPr>
      </w:pPr>
      <w:r>
        <w:lastRenderedPageBreak/>
        <w:t xml:space="preserve"> </w:t>
      </w:r>
      <w:bookmarkStart w:id="17" w:name="_Toc476219498"/>
      <w:r w:rsidR="000F1C82">
        <w:t xml:space="preserve">What share of the </w:t>
      </w:r>
      <w:r w:rsidR="003807F6">
        <w:t>perishable or non-perishable products were shipped or warehoused?</w:t>
      </w:r>
      <w:bookmarkEnd w:id="17"/>
    </w:p>
    <w:p w:rsidR="00560B8F" w:rsidRDefault="00560B8F" w:rsidP="00332F8D"/>
    <w:p w:rsidR="002530AF" w:rsidRDefault="002530AF" w:rsidP="007C66F6">
      <w:pPr>
        <w:rPr>
          <w:b/>
          <w:sz w:val="24"/>
          <w:u w:val="single"/>
        </w:rPr>
      </w:pPr>
      <w:r w:rsidRPr="00BF0642">
        <w:rPr>
          <w:b/>
          <w:sz w:val="24"/>
          <w:u w:val="single"/>
        </w:rPr>
        <w:t>Entity-Relationship Diagram:</w:t>
      </w:r>
    </w:p>
    <w:p w:rsidR="00560B8F" w:rsidRDefault="00C959C8" w:rsidP="008131E0">
      <w:pPr>
        <w:jc w:val="center"/>
      </w:pPr>
      <w:r>
        <w:pict>
          <v:shape id="_x0000_i1056" type="#_x0000_t75" style="width:370.3pt;height:281.45pt">
            <v:imagedata r:id="rId40" o:title="ERD-10"/>
          </v:shape>
        </w:pict>
      </w:r>
    </w:p>
    <w:p w:rsidR="00D9777B" w:rsidRDefault="00D9777B" w:rsidP="00B755FE">
      <w:pPr>
        <w:ind w:firstLine="720"/>
        <w:rPr>
          <w:b/>
          <w:sz w:val="24"/>
          <w:u w:val="single"/>
        </w:rPr>
      </w:pPr>
    </w:p>
    <w:p w:rsidR="00B755FE" w:rsidRDefault="00B755FE" w:rsidP="007C66F6">
      <w:pPr>
        <w:rPr>
          <w:b/>
          <w:sz w:val="24"/>
          <w:u w:val="single"/>
        </w:rPr>
      </w:pPr>
      <w:r w:rsidRPr="007C0E51">
        <w:rPr>
          <w:b/>
          <w:sz w:val="24"/>
          <w:u w:val="single"/>
        </w:rPr>
        <w:t>Data Table:</w:t>
      </w:r>
    </w:p>
    <w:p w:rsidR="00D216C2" w:rsidRDefault="00AD1FDB" w:rsidP="00874C04">
      <w:pPr>
        <w:jc w:val="center"/>
      </w:pPr>
      <w:r>
        <w:pict>
          <v:shape id="_x0000_i1057" type="#_x0000_t75" style="width:332.9pt;height:97.25pt" o:bordertopcolor="this" o:borderleftcolor="this" o:borderbottomcolor="this" o:borderrightcolor="this">
            <v:imagedata r:id="rId41" o:title="10-Data- FrozenDinner" cropbottom="34094f" cropright="-716f"/>
            <w10:bordertop type="single" width="8"/>
            <w10:borderleft type="single" width="8"/>
            <w10:borderbottom type="single" width="8"/>
            <w10:borderright type="single" width="8"/>
          </v:shape>
        </w:pict>
      </w:r>
    </w:p>
    <w:p w:rsidR="009C3198" w:rsidRDefault="00DD19EA" w:rsidP="00874C04">
      <w:pPr>
        <w:jc w:val="center"/>
        <w:rPr>
          <w:i/>
          <w:sz w:val="20"/>
          <w:szCs w:val="20"/>
        </w:rPr>
      </w:pPr>
      <w:r>
        <w:rPr>
          <w:i/>
          <w:sz w:val="20"/>
          <w:szCs w:val="20"/>
        </w:rPr>
        <w:t>Table</w:t>
      </w:r>
      <w:r w:rsidR="009C3198">
        <w:rPr>
          <w:i/>
          <w:sz w:val="20"/>
          <w:szCs w:val="20"/>
        </w:rPr>
        <w:t>.</w:t>
      </w:r>
      <w:r>
        <w:rPr>
          <w:i/>
          <w:sz w:val="20"/>
          <w:szCs w:val="20"/>
        </w:rPr>
        <w:t xml:space="preserve"> </w:t>
      </w:r>
      <w:r w:rsidR="00787B77">
        <w:rPr>
          <w:i/>
          <w:sz w:val="20"/>
          <w:szCs w:val="20"/>
        </w:rPr>
        <w:t xml:space="preserve">10.A. </w:t>
      </w:r>
      <w:r w:rsidR="00272806">
        <w:rPr>
          <w:i/>
          <w:sz w:val="20"/>
          <w:szCs w:val="20"/>
        </w:rPr>
        <w:t>Shipped vs Warehoused stock comparison for Frozen Dinner</w:t>
      </w:r>
    </w:p>
    <w:p w:rsidR="00E96400" w:rsidRPr="009C3198" w:rsidRDefault="00E96400" w:rsidP="00874C04">
      <w:pPr>
        <w:jc w:val="center"/>
        <w:rPr>
          <w:i/>
          <w:sz w:val="20"/>
          <w:szCs w:val="20"/>
        </w:rPr>
      </w:pPr>
    </w:p>
    <w:p w:rsidR="00560B8F" w:rsidRDefault="00C959C8" w:rsidP="003F7EAD">
      <w:pPr>
        <w:jc w:val="center"/>
      </w:pPr>
      <w:r>
        <w:lastRenderedPageBreak/>
        <w:pict>
          <v:shape id="_x0000_i1058" type="#_x0000_t75" style="width:339.45pt;height:92.55pt" o:bordertopcolor="this" o:borderleftcolor="this" o:borderbottomcolor="this" o:borderrightcolor="this">
            <v:imagedata r:id="rId42" o:title="10-Data- ToothPaste" cropbottom="36700f" cropright="-1072f"/>
            <w10:bordertop type="single" width="8"/>
            <w10:borderleft type="single" width="8"/>
            <w10:borderbottom type="single" width="8"/>
            <w10:borderright type="single" width="8"/>
          </v:shape>
        </w:pict>
      </w:r>
    </w:p>
    <w:p w:rsidR="00BA5359" w:rsidRPr="009C3198" w:rsidRDefault="00BA5359" w:rsidP="00BA5359">
      <w:pPr>
        <w:jc w:val="center"/>
        <w:rPr>
          <w:i/>
          <w:sz w:val="20"/>
          <w:szCs w:val="20"/>
        </w:rPr>
      </w:pPr>
      <w:r>
        <w:rPr>
          <w:i/>
          <w:sz w:val="20"/>
          <w:szCs w:val="20"/>
        </w:rPr>
        <w:t>Table. 10</w:t>
      </w:r>
      <w:r w:rsidR="00AD1FDB">
        <w:rPr>
          <w:i/>
          <w:sz w:val="20"/>
          <w:szCs w:val="20"/>
        </w:rPr>
        <w:t>. B</w:t>
      </w:r>
      <w:r>
        <w:rPr>
          <w:i/>
          <w:sz w:val="20"/>
          <w:szCs w:val="20"/>
        </w:rPr>
        <w:t>. Shipped vs Warehoused stock comparison for Toothpaste</w:t>
      </w:r>
    </w:p>
    <w:p w:rsidR="00BA5359" w:rsidRDefault="00BA5359" w:rsidP="003F7EAD">
      <w:pPr>
        <w:jc w:val="center"/>
      </w:pPr>
    </w:p>
    <w:p w:rsidR="001E12E3" w:rsidRDefault="001E12E3" w:rsidP="007C66F6">
      <w:pPr>
        <w:rPr>
          <w:b/>
          <w:sz w:val="24"/>
          <w:u w:val="single"/>
        </w:rPr>
      </w:pPr>
      <w:r>
        <w:rPr>
          <w:b/>
          <w:sz w:val="24"/>
          <w:u w:val="single"/>
        </w:rPr>
        <w:t>Graphical Analysis</w:t>
      </w:r>
      <w:r w:rsidRPr="00BF0642">
        <w:rPr>
          <w:b/>
          <w:sz w:val="24"/>
          <w:u w:val="single"/>
        </w:rPr>
        <w:t>:</w:t>
      </w:r>
    </w:p>
    <w:p w:rsidR="00242C07" w:rsidRDefault="00BE5E97" w:rsidP="00BE5E97">
      <w:pPr>
        <w:ind w:firstLine="720"/>
      </w:pPr>
      <w:r>
        <w:t xml:space="preserve">                                  </w:t>
      </w:r>
      <w:r w:rsidR="00A91AF6">
        <w:t xml:space="preserve">   </w:t>
      </w:r>
      <w:r>
        <w:t xml:space="preserve"> </w:t>
      </w:r>
      <w:r w:rsidR="00C959C8">
        <w:pict>
          <v:shape id="_x0000_i1059" type="#_x0000_t75" style="width:175.8pt;height:223.5pt">
            <v:imagedata r:id="rId43" o:title="10-Graph- FrozenDinner" cropleft="17380f" cropright="16827f"/>
          </v:shape>
        </w:pict>
      </w:r>
    </w:p>
    <w:p w:rsidR="00BE5E97" w:rsidRDefault="00AD1FDB" w:rsidP="00BE5E97">
      <w:pPr>
        <w:jc w:val="center"/>
      </w:pPr>
      <w:r>
        <w:rPr>
          <w:i/>
          <w:sz w:val="20"/>
          <w:szCs w:val="20"/>
        </w:rPr>
        <w:t>Fig. 10.A</w:t>
      </w:r>
      <w:r w:rsidR="00BE5E97">
        <w:rPr>
          <w:i/>
          <w:sz w:val="20"/>
          <w:szCs w:val="20"/>
        </w:rPr>
        <w:t xml:space="preserve">. Drop-Shipped and Warehoused stock </w:t>
      </w:r>
      <w:r w:rsidR="00C13217">
        <w:rPr>
          <w:i/>
          <w:sz w:val="20"/>
          <w:szCs w:val="20"/>
        </w:rPr>
        <w:t>of</w:t>
      </w:r>
      <w:r w:rsidR="00BE5E97">
        <w:rPr>
          <w:i/>
          <w:sz w:val="20"/>
          <w:szCs w:val="20"/>
        </w:rPr>
        <w:t xml:space="preserve"> Frozen Dinner</w:t>
      </w:r>
    </w:p>
    <w:p w:rsidR="00BE5E97" w:rsidRDefault="00BE5E97" w:rsidP="00BE5E97">
      <w:pPr>
        <w:ind w:firstLine="720"/>
        <w:rPr>
          <w:b/>
          <w:sz w:val="24"/>
          <w:u w:val="single"/>
        </w:rPr>
      </w:pPr>
    </w:p>
    <w:p w:rsidR="000E48AF" w:rsidRDefault="00C959C8" w:rsidP="004A7AA9">
      <w:pPr>
        <w:jc w:val="center"/>
      </w:pPr>
      <w:r>
        <w:pict>
          <v:shape id="_x0000_i1060" type="#_x0000_t75" style="width:159.9pt;height:170.2pt">
            <v:imagedata r:id="rId44" o:title="10-Graph- ToothPaste" cropleft="11380f" cropright="11969f"/>
          </v:shape>
        </w:pict>
      </w:r>
    </w:p>
    <w:p w:rsidR="004A7AA9" w:rsidRDefault="00AD1FDB" w:rsidP="004A7AA9">
      <w:pPr>
        <w:jc w:val="center"/>
      </w:pPr>
      <w:r>
        <w:rPr>
          <w:i/>
          <w:sz w:val="20"/>
          <w:szCs w:val="20"/>
        </w:rPr>
        <w:t>Fig. 10.B</w:t>
      </w:r>
      <w:r w:rsidR="004A7AA9">
        <w:rPr>
          <w:i/>
          <w:sz w:val="20"/>
          <w:szCs w:val="20"/>
        </w:rPr>
        <w:t xml:space="preserve">. </w:t>
      </w:r>
      <w:r w:rsidR="00ED4E30">
        <w:rPr>
          <w:i/>
          <w:sz w:val="20"/>
          <w:szCs w:val="20"/>
        </w:rPr>
        <w:t xml:space="preserve">Drop-Shipped </w:t>
      </w:r>
      <w:r w:rsidR="0020072C">
        <w:rPr>
          <w:i/>
          <w:sz w:val="20"/>
          <w:szCs w:val="20"/>
        </w:rPr>
        <w:t>and</w:t>
      </w:r>
      <w:r w:rsidR="004A7AA9">
        <w:rPr>
          <w:i/>
          <w:sz w:val="20"/>
          <w:szCs w:val="20"/>
        </w:rPr>
        <w:t xml:space="preserve"> Warehoused stock </w:t>
      </w:r>
      <w:r w:rsidR="00C13217">
        <w:rPr>
          <w:i/>
          <w:sz w:val="20"/>
          <w:szCs w:val="20"/>
        </w:rPr>
        <w:t>of</w:t>
      </w:r>
      <w:r w:rsidR="00FA2E14">
        <w:rPr>
          <w:i/>
          <w:sz w:val="20"/>
          <w:szCs w:val="20"/>
        </w:rPr>
        <w:t xml:space="preserve"> </w:t>
      </w:r>
      <w:r w:rsidR="004A7AA9">
        <w:rPr>
          <w:i/>
          <w:sz w:val="20"/>
          <w:szCs w:val="20"/>
        </w:rPr>
        <w:t>Toothpaste</w:t>
      </w:r>
    </w:p>
    <w:p w:rsidR="00182365" w:rsidRDefault="0078601B" w:rsidP="00436469">
      <w:pPr>
        <w:jc w:val="both"/>
        <w:rPr>
          <w:sz w:val="24"/>
        </w:rPr>
      </w:pPr>
      <w:r>
        <w:rPr>
          <w:b/>
          <w:sz w:val="24"/>
          <w:u w:val="single"/>
        </w:rPr>
        <w:lastRenderedPageBreak/>
        <w:t>Explanation</w:t>
      </w:r>
      <w:r w:rsidR="00A1756E" w:rsidRPr="00BF0642">
        <w:rPr>
          <w:b/>
          <w:sz w:val="24"/>
          <w:u w:val="single"/>
        </w:rPr>
        <w:t>:</w:t>
      </w:r>
      <w:r w:rsidR="008F17FF">
        <w:rPr>
          <w:b/>
          <w:sz w:val="24"/>
          <w:u w:val="single"/>
        </w:rPr>
        <w:t xml:space="preserve"> </w:t>
      </w:r>
      <w:r w:rsidR="008F17FF" w:rsidRPr="008F17FF">
        <w:rPr>
          <w:sz w:val="24"/>
        </w:rPr>
        <w:t xml:space="preserve">The data provides a </w:t>
      </w:r>
      <w:r w:rsidR="003C1B59" w:rsidRPr="008F17FF">
        <w:rPr>
          <w:sz w:val="24"/>
        </w:rPr>
        <w:t>comparison</w:t>
      </w:r>
      <w:r w:rsidR="008F17FF" w:rsidRPr="008F17FF">
        <w:rPr>
          <w:sz w:val="24"/>
        </w:rPr>
        <w:t xml:space="preserve"> between one perishable and one non-perishable item in terms of </w:t>
      </w:r>
      <w:r w:rsidR="003C1B59">
        <w:rPr>
          <w:sz w:val="24"/>
        </w:rPr>
        <w:t>what</w:t>
      </w:r>
      <w:r w:rsidR="008F17FF" w:rsidRPr="008F17FF">
        <w:rPr>
          <w:sz w:val="24"/>
        </w:rPr>
        <w:t xml:space="preserve"> proportion of the stock that was </w:t>
      </w:r>
      <w:r w:rsidR="003C1B59">
        <w:rPr>
          <w:sz w:val="24"/>
        </w:rPr>
        <w:t>drop-</w:t>
      </w:r>
      <w:r w:rsidR="008F17FF" w:rsidRPr="008F17FF">
        <w:rPr>
          <w:sz w:val="24"/>
        </w:rPr>
        <w:t xml:space="preserve">shipped or warehoused. We pulled </w:t>
      </w:r>
      <w:r w:rsidR="004016AF">
        <w:rPr>
          <w:sz w:val="24"/>
        </w:rPr>
        <w:t>this</w:t>
      </w:r>
      <w:r w:rsidR="008F17FF" w:rsidRPr="008F17FF">
        <w:rPr>
          <w:sz w:val="24"/>
        </w:rPr>
        <w:t xml:space="preserve"> data from </w:t>
      </w:r>
      <w:r w:rsidR="008F17FF" w:rsidRPr="00C554F1">
        <w:rPr>
          <w:i/>
          <w:sz w:val="24"/>
        </w:rPr>
        <w:t>itemcode</w:t>
      </w:r>
      <w:r w:rsidR="008F17FF" w:rsidRPr="008F17FF">
        <w:rPr>
          <w:sz w:val="24"/>
        </w:rPr>
        <w:t xml:space="preserve"> value for the products, where each item code suggested whether the item was shipped or warehoused based on last digit of the </w:t>
      </w:r>
      <w:r w:rsidR="008F17FF" w:rsidRPr="00527AD8">
        <w:rPr>
          <w:i/>
          <w:sz w:val="24"/>
        </w:rPr>
        <w:t>itemcode</w:t>
      </w:r>
      <w:r w:rsidR="008F17FF" w:rsidRPr="008F17FF">
        <w:rPr>
          <w:sz w:val="24"/>
        </w:rPr>
        <w:t>. In our case</w:t>
      </w:r>
      <w:r w:rsidR="00D413A1">
        <w:rPr>
          <w:sz w:val="24"/>
        </w:rPr>
        <w:t>,</w:t>
      </w:r>
      <w:r w:rsidR="008F17FF" w:rsidRPr="008F17FF">
        <w:rPr>
          <w:sz w:val="24"/>
        </w:rPr>
        <w:t xml:space="preserve"> we chose "toothpaste" as a non-perishable product and frozen dinner as a perishable product. Our intuition was that </w:t>
      </w:r>
      <w:r w:rsidR="00E85887">
        <w:rPr>
          <w:sz w:val="24"/>
        </w:rPr>
        <w:t xml:space="preserve">more </w:t>
      </w:r>
      <w:r w:rsidR="009E174D">
        <w:rPr>
          <w:sz w:val="24"/>
        </w:rPr>
        <w:t>number</w:t>
      </w:r>
      <w:r w:rsidR="00E85887">
        <w:rPr>
          <w:sz w:val="24"/>
        </w:rPr>
        <w:t xml:space="preserve"> of </w:t>
      </w:r>
      <w:r w:rsidR="008F17FF" w:rsidRPr="008F17FF">
        <w:rPr>
          <w:sz w:val="24"/>
        </w:rPr>
        <w:t xml:space="preserve">perishable products should be directly shipped to the stores rather than being warehoused. We decided to validate our </w:t>
      </w:r>
      <w:r w:rsidR="0085223C" w:rsidRPr="008F17FF">
        <w:rPr>
          <w:sz w:val="24"/>
        </w:rPr>
        <w:t>intuition</w:t>
      </w:r>
      <w:r w:rsidR="008F17FF" w:rsidRPr="008F17FF">
        <w:rPr>
          <w:sz w:val="24"/>
        </w:rPr>
        <w:t xml:space="preserve"> with the data. The stated business question aims at analyzing the percentage of stock that was drop-shipped or warehoused. If perishable items are stored for longer, there are chances for them to spoiled. This analysis would help DFF business to prevent </w:t>
      </w:r>
      <w:r w:rsidR="00B52433">
        <w:rPr>
          <w:sz w:val="24"/>
        </w:rPr>
        <w:t xml:space="preserve">such </w:t>
      </w:r>
      <w:r w:rsidR="00BC3842">
        <w:rPr>
          <w:sz w:val="24"/>
        </w:rPr>
        <w:t>storage losses by effective taking decisions around merchandised to be shipped.</w:t>
      </w:r>
    </w:p>
    <w:p w:rsidR="00436469" w:rsidRDefault="00436469" w:rsidP="00436469">
      <w:pPr>
        <w:jc w:val="both"/>
        <w:rPr>
          <w:sz w:val="24"/>
        </w:rPr>
      </w:pPr>
    </w:p>
    <w:p w:rsidR="00436469" w:rsidRPr="00436469" w:rsidRDefault="00436469" w:rsidP="00436469">
      <w:pPr>
        <w:jc w:val="both"/>
        <w:rPr>
          <w:sz w:val="24"/>
        </w:rPr>
      </w:pPr>
    </w:p>
    <w:p w:rsidR="00E331BB" w:rsidRPr="00E331BB" w:rsidRDefault="00E331BB" w:rsidP="002B2215">
      <w:pPr>
        <w:pStyle w:val="Heading2"/>
        <w:numPr>
          <w:ilvl w:val="1"/>
          <w:numId w:val="7"/>
        </w:numPr>
      </w:pPr>
      <w:bookmarkStart w:id="18" w:name="_Toc476219499"/>
      <w:r>
        <w:t>Prioritization of Business Questions</w:t>
      </w:r>
      <w:bookmarkEnd w:id="18"/>
    </w:p>
    <w:p w:rsidR="003A2D43" w:rsidRDefault="00791E2A" w:rsidP="00436469">
      <w:pPr>
        <w:ind w:firstLine="360"/>
        <w:jc w:val="both"/>
        <w:rPr>
          <w:sz w:val="24"/>
        </w:rPr>
      </w:pPr>
      <w:r w:rsidRPr="00791E2A">
        <w:rPr>
          <w:sz w:val="24"/>
        </w:rPr>
        <w:t xml:space="preserve">The answers to these 10 business questions </w:t>
      </w:r>
      <w:r w:rsidR="002539FA">
        <w:rPr>
          <w:sz w:val="24"/>
        </w:rPr>
        <w:t>can</w:t>
      </w:r>
      <w:r w:rsidRPr="00791E2A">
        <w:rPr>
          <w:sz w:val="24"/>
        </w:rPr>
        <w:t xml:space="preserve"> help </w:t>
      </w:r>
      <w:r w:rsidR="002539FA">
        <w:rPr>
          <w:sz w:val="24"/>
        </w:rPr>
        <w:t xml:space="preserve">DFF </w:t>
      </w:r>
      <w:r w:rsidRPr="00791E2A">
        <w:rPr>
          <w:sz w:val="24"/>
        </w:rPr>
        <w:t xml:space="preserve">analyze </w:t>
      </w:r>
      <w:r w:rsidR="002539FA">
        <w:rPr>
          <w:sz w:val="24"/>
        </w:rPr>
        <w:t xml:space="preserve">product </w:t>
      </w:r>
      <w:r w:rsidRPr="00791E2A">
        <w:rPr>
          <w:sz w:val="24"/>
        </w:rPr>
        <w:t xml:space="preserve">sales trends and </w:t>
      </w:r>
      <w:r w:rsidR="002539FA">
        <w:rPr>
          <w:sz w:val="24"/>
        </w:rPr>
        <w:t xml:space="preserve">can </w:t>
      </w:r>
      <w:r w:rsidRPr="00791E2A">
        <w:rPr>
          <w:sz w:val="24"/>
        </w:rPr>
        <w:t xml:space="preserve">provide key insights in forecasting the impact of various in-store and out-store forces on sales. </w:t>
      </w:r>
      <w:r w:rsidR="00D8509B">
        <w:rPr>
          <w:sz w:val="24"/>
        </w:rPr>
        <w:t xml:space="preserve">We also saw how some of the questions aim at analyzing the effect of several marketing strategies employed by DFF. In this section, we </w:t>
      </w:r>
      <w:r w:rsidRPr="00791E2A">
        <w:rPr>
          <w:sz w:val="24"/>
        </w:rPr>
        <w:t>have prioritized</w:t>
      </w:r>
      <w:r w:rsidR="00D8509B">
        <w:rPr>
          <w:sz w:val="24"/>
        </w:rPr>
        <w:t xml:space="preserve"> these 10 question</w:t>
      </w:r>
      <w:r w:rsidR="008F0CF7">
        <w:rPr>
          <w:sz w:val="24"/>
        </w:rPr>
        <w:t xml:space="preserve"> under 3 groups:</w:t>
      </w:r>
      <w:r w:rsidRPr="00791E2A">
        <w:rPr>
          <w:sz w:val="24"/>
        </w:rPr>
        <w:t xml:space="preserve"> </w:t>
      </w:r>
      <w:r w:rsidRPr="008F0CF7">
        <w:rPr>
          <w:i/>
          <w:sz w:val="24"/>
        </w:rPr>
        <w:t>High</w:t>
      </w:r>
      <w:r w:rsidR="008F0CF7">
        <w:rPr>
          <w:i/>
          <w:sz w:val="24"/>
        </w:rPr>
        <w:t xml:space="preserve"> Priority, Me</w:t>
      </w:r>
      <w:r w:rsidR="008F0CF7" w:rsidRPr="008F0CF7">
        <w:rPr>
          <w:i/>
          <w:sz w:val="24"/>
        </w:rPr>
        <w:t>d</w:t>
      </w:r>
      <w:r w:rsidR="008F0CF7">
        <w:rPr>
          <w:i/>
          <w:sz w:val="24"/>
        </w:rPr>
        <w:t>ium Priority and</w:t>
      </w:r>
      <w:r w:rsidR="008F0CF7" w:rsidRPr="008F0CF7">
        <w:rPr>
          <w:i/>
          <w:sz w:val="24"/>
        </w:rPr>
        <w:t xml:space="preserve"> </w:t>
      </w:r>
      <w:r w:rsidRPr="008F0CF7">
        <w:rPr>
          <w:i/>
          <w:sz w:val="24"/>
        </w:rPr>
        <w:t>Low</w:t>
      </w:r>
      <w:r w:rsidR="008F0CF7">
        <w:rPr>
          <w:i/>
          <w:sz w:val="24"/>
        </w:rPr>
        <w:t xml:space="preserve"> Priority</w:t>
      </w:r>
      <w:r w:rsidRPr="00791E2A">
        <w:rPr>
          <w:sz w:val="24"/>
        </w:rPr>
        <w:t xml:space="preserve">. This prioritization has been done </w:t>
      </w:r>
      <w:r w:rsidR="00E52285" w:rsidRPr="00791E2A">
        <w:rPr>
          <w:sz w:val="24"/>
        </w:rPr>
        <w:t>based on</w:t>
      </w:r>
      <w:r w:rsidRPr="00791E2A">
        <w:rPr>
          <w:sz w:val="24"/>
        </w:rPr>
        <w:t xml:space="preserve"> </w:t>
      </w:r>
      <w:r w:rsidR="007B3B18">
        <w:rPr>
          <w:sz w:val="24"/>
        </w:rPr>
        <w:t>how strongly DFF’s performance is correlated with the answers to the questions.</w:t>
      </w:r>
    </w:p>
    <w:p w:rsidR="0009177B" w:rsidRDefault="0009177B" w:rsidP="0009177B">
      <w:pPr>
        <w:jc w:val="both"/>
        <w:rPr>
          <w:b/>
          <w:i/>
          <w:sz w:val="24"/>
        </w:rPr>
      </w:pPr>
      <w:r w:rsidRPr="00AC6D46">
        <w:rPr>
          <w:b/>
          <w:i/>
          <w:sz w:val="24"/>
        </w:rPr>
        <w:t>High</w:t>
      </w:r>
      <w:r w:rsidR="00AC6D46" w:rsidRPr="00AC6D46">
        <w:rPr>
          <w:b/>
          <w:i/>
          <w:sz w:val="24"/>
        </w:rPr>
        <w:t xml:space="preserve"> Priority</w:t>
      </w:r>
      <w:r w:rsidRPr="00AC6D46">
        <w:rPr>
          <w:b/>
          <w:i/>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7"/>
        <w:gridCol w:w="8031"/>
      </w:tblGrid>
      <w:tr w:rsidR="000B56A4" w:rsidRPr="00C12C14" w:rsidTr="00C12C14">
        <w:tc>
          <w:tcPr>
            <w:tcW w:w="1077" w:type="dxa"/>
            <w:shd w:val="clear" w:color="auto" w:fill="auto"/>
          </w:tcPr>
          <w:p w:rsidR="000B56A4" w:rsidRPr="00C12C14" w:rsidRDefault="00591259" w:rsidP="00C12C14">
            <w:pPr>
              <w:jc w:val="both"/>
              <w:rPr>
                <w:rFonts w:eastAsia="Calibri"/>
                <w:b/>
                <w:sz w:val="24"/>
              </w:rPr>
            </w:pPr>
            <w:r w:rsidRPr="00C12C14">
              <w:rPr>
                <w:rFonts w:eastAsia="Calibri"/>
                <w:sz w:val="24"/>
              </w:rPr>
              <w:t>4.1.1.</w:t>
            </w:r>
            <w:r w:rsidRPr="00C12C14">
              <w:rPr>
                <w:rFonts w:eastAsia="Calibri"/>
                <w:sz w:val="24"/>
              </w:rPr>
              <w:tab/>
            </w:r>
          </w:p>
        </w:tc>
        <w:tc>
          <w:tcPr>
            <w:tcW w:w="8031" w:type="dxa"/>
            <w:shd w:val="clear" w:color="auto" w:fill="auto"/>
          </w:tcPr>
          <w:p w:rsidR="000B56A4" w:rsidRPr="00C12C14" w:rsidRDefault="00591259" w:rsidP="00C12C14">
            <w:pPr>
              <w:jc w:val="both"/>
              <w:rPr>
                <w:rFonts w:eastAsia="Calibri"/>
                <w:sz w:val="24"/>
              </w:rPr>
            </w:pPr>
            <w:r w:rsidRPr="00C12C14">
              <w:rPr>
                <w:rFonts w:eastAsia="Calibri"/>
                <w:sz w:val="24"/>
              </w:rPr>
              <w:t>Which stores are posting weak or stagnant revenue growth?</w:t>
            </w:r>
          </w:p>
        </w:tc>
      </w:tr>
      <w:tr w:rsidR="000B56A4" w:rsidRPr="00C12C14" w:rsidTr="00C12C14">
        <w:tc>
          <w:tcPr>
            <w:tcW w:w="1077" w:type="dxa"/>
            <w:shd w:val="clear" w:color="auto" w:fill="auto"/>
          </w:tcPr>
          <w:p w:rsidR="00591259" w:rsidRPr="00C12C14" w:rsidRDefault="00591259" w:rsidP="00C12C14">
            <w:pPr>
              <w:jc w:val="both"/>
              <w:rPr>
                <w:rFonts w:eastAsia="Calibri"/>
                <w:sz w:val="24"/>
              </w:rPr>
            </w:pPr>
            <w:r w:rsidRPr="00C12C14">
              <w:rPr>
                <w:rFonts w:eastAsia="Calibri"/>
                <w:sz w:val="24"/>
              </w:rPr>
              <w:t>4.1.6.</w:t>
            </w:r>
            <w:r w:rsidRPr="00C12C14">
              <w:rPr>
                <w:rFonts w:eastAsia="Calibri"/>
                <w:sz w:val="24"/>
              </w:rPr>
              <w:tab/>
            </w:r>
          </w:p>
          <w:p w:rsidR="000B56A4" w:rsidRPr="00C12C14" w:rsidRDefault="000B56A4" w:rsidP="00C12C14">
            <w:pPr>
              <w:jc w:val="both"/>
              <w:rPr>
                <w:rFonts w:eastAsia="Calibri"/>
                <w:b/>
                <w:i/>
                <w:sz w:val="24"/>
              </w:rPr>
            </w:pPr>
          </w:p>
        </w:tc>
        <w:tc>
          <w:tcPr>
            <w:tcW w:w="8031" w:type="dxa"/>
            <w:shd w:val="clear" w:color="auto" w:fill="auto"/>
          </w:tcPr>
          <w:p w:rsidR="000B56A4" w:rsidRPr="00C12C14" w:rsidRDefault="00591259" w:rsidP="00C12C14">
            <w:pPr>
              <w:jc w:val="both"/>
              <w:rPr>
                <w:rFonts w:eastAsia="Calibri"/>
                <w:b/>
                <w:i/>
                <w:sz w:val="24"/>
              </w:rPr>
            </w:pPr>
            <w:r w:rsidRPr="00C12C14">
              <w:rPr>
                <w:rFonts w:eastAsia="Calibri"/>
                <w:sz w:val="24"/>
              </w:rPr>
              <w:t>What is the trend of a product demand in different price-tiers?</w:t>
            </w:r>
          </w:p>
        </w:tc>
      </w:tr>
      <w:tr w:rsidR="000B56A4" w:rsidRPr="00C12C14" w:rsidTr="00C12C14">
        <w:tc>
          <w:tcPr>
            <w:tcW w:w="1077" w:type="dxa"/>
            <w:shd w:val="clear" w:color="auto" w:fill="auto"/>
          </w:tcPr>
          <w:p w:rsidR="000B56A4" w:rsidRPr="00C12C14" w:rsidRDefault="00591259" w:rsidP="00C12C14">
            <w:pPr>
              <w:jc w:val="both"/>
              <w:rPr>
                <w:rFonts w:eastAsia="Calibri"/>
                <w:b/>
                <w:i/>
                <w:sz w:val="24"/>
              </w:rPr>
            </w:pPr>
            <w:r w:rsidRPr="00C12C14">
              <w:rPr>
                <w:rFonts w:eastAsia="Calibri"/>
                <w:sz w:val="24"/>
              </w:rPr>
              <w:t>4.1.7.</w:t>
            </w:r>
            <w:r w:rsidRPr="00C12C14">
              <w:rPr>
                <w:rFonts w:eastAsia="Calibri"/>
                <w:sz w:val="24"/>
              </w:rPr>
              <w:tab/>
            </w:r>
          </w:p>
        </w:tc>
        <w:tc>
          <w:tcPr>
            <w:tcW w:w="8031" w:type="dxa"/>
            <w:shd w:val="clear" w:color="auto" w:fill="auto"/>
          </w:tcPr>
          <w:p w:rsidR="000B56A4" w:rsidRPr="00C12C14" w:rsidRDefault="00591259" w:rsidP="00C12C14">
            <w:pPr>
              <w:jc w:val="both"/>
              <w:rPr>
                <w:rFonts w:eastAsia="Calibri"/>
                <w:sz w:val="24"/>
              </w:rPr>
            </w:pPr>
            <w:r w:rsidRPr="00C12C14">
              <w:rPr>
                <w:rFonts w:eastAsia="Calibri"/>
                <w:sz w:val="24"/>
              </w:rPr>
              <w:t>What is the effect of different price promotional strategies on sales?</w:t>
            </w:r>
          </w:p>
        </w:tc>
      </w:tr>
    </w:tbl>
    <w:p w:rsidR="000B56A4" w:rsidRPr="00AC6D46" w:rsidRDefault="000B56A4" w:rsidP="0009177B">
      <w:pPr>
        <w:jc w:val="both"/>
        <w:rPr>
          <w:b/>
          <w:i/>
          <w:sz w:val="24"/>
        </w:rPr>
      </w:pPr>
    </w:p>
    <w:p w:rsidR="008653AB" w:rsidRDefault="00EB2F89" w:rsidP="0009177B">
      <w:pPr>
        <w:jc w:val="both"/>
        <w:rPr>
          <w:b/>
          <w:i/>
          <w:sz w:val="24"/>
        </w:rPr>
      </w:pPr>
      <w:r w:rsidRPr="00EB2F89">
        <w:rPr>
          <w:b/>
          <w:i/>
          <w:sz w:val="24"/>
        </w:rPr>
        <w:t>Medium Priority: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77"/>
        <w:gridCol w:w="8031"/>
      </w:tblGrid>
      <w:tr w:rsidR="008653AB" w:rsidRPr="00C12C14" w:rsidTr="00C12C14">
        <w:tc>
          <w:tcPr>
            <w:tcW w:w="1077" w:type="dxa"/>
            <w:shd w:val="clear" w:color="auto" w:fill="auto"/>
          </w:tcPr>
          <w:p w:rsidR="008653AB" w:rsidRPr="00C12C14" w:rsidRDefault="008653AB" w:rsidP="00C12C14">
            <w:pPr>
              <w:jc w:val="both"/>
              <w:rPr>
                <w:rFonts w:eastAsia="Calibri"/>
                <w:sz w:val="24"/>
              </w:rPr>
            </w:pPr>
            <w:r w:rsidRPr="00C12C14">
              <w:rPr>
                <w:rFonts w:eastAsia="Calibri"/>
                <w:sz w:val="24"/>
              </w:rPr>
              <w:t>4.1.3.</w:t>
            </w:r>
            <w:r w:rsidRPr="00C12C14">
              <w:rPr>
                <w:rFonts w:eastAsia="Calibri"/>
                <w:sz w:val="24"/>
              </w:rPr>
              <w:tab/>
            </w:r>
          </w:p>
          <w:p w:rsidR="008653AB" w:rsidRPr="00C12C14" w:rsidRDefault="008653AB" w:rsidP="00C12C14">
            <w:pPr>
              <w:jc w:val="both"/>
              <w:rPr>
                <w:rFonts w:eastAsia="Calibri"/>
                <w:b/>
                <w:i/>
                <w:sz w:val="24"/>
              </w:rPr>
            </w:pPr>
          </w:p>
        </w:tc>
        <w:tc>
          <w:tcPr>
            <w:tcW w:w="8031" w:type="dxa"/>
            <w:shd w:val="clear" w:color="auto" w:fill="auto"/>
          </w:tcPr>
          <w:p w:rsidR="008653AB" w:rsidRPr="00C12C14" w:rsidRDefault="008653AB" w:rsidP="00C12C14">
            <w:pPr>
              <w:jc w:val="both"/>
              <w:rPr>
                <w:rFonts w:eastAsia="Calibri"/>
                <w:b/>
                <w:i/>
                <w:sz w:val="24"/>
              </w:rPr>
            </w:pPr>
            <w:r w:rsidRPr="00C12C14">
              <w:rPr>
                <w:rFonts w:eastAsia="Calibri"/>
                <w:sz w:val="24"/>
              </w:rPr>
              <w:t>Which stores have more popularity among kids and elderly groups?</w:t>
            </w:r>
          </w:p>
        </w:tc>
      </w:tr>
      <w:tr w:rsidR="008653AB" w:rsidRPr="00C12C14" w:rsidTr="00C12C14">
        <w:tc>
          <w:tcPr>
            <w:tcW w:w="1077" w:type="dxa"/>
            <w:shd w:val="clear" w:color="auto" w:fill="auto"/>
          </w:tcPr>
          <w:p w:rsidR="008653AB" w:rsidRPr="00C12C14" w:rsidRDefault="008653AB" w:rsidP="00C12C14">
            <w:pPr>
              <w:jc w:val="both"/>
              <w:rPr>
                <w:rFonts w:eastAsia="Calibri"/>
                <w:b/>
                <w:i/>
                <w:sz w:val="24"/>
              </w:rPr>
            </w:pPr>
            <w:r w:rsidRPr="00C12C14">
              <w:rPr>
                <w:rFonts w:eastAsia="Calibri"/>
                <w:sz w:val="24"/>
              </w:rPr>
              <w:t>4.1.4.</w:t>
            </w:r>
          </w:p>
        </w:tc>
        <w:tc>
          <w:tcPr>
            <w:tcW w:w="8031" w:type="dxa"/>
            <w:shd w:val="clear" w:color="auto" w:fill="auto"/>
          </w:tcPr>
          <w:p w:rsidR="008653AB" w:rsidRPr="00C12C14" w:rsidRDefault="008653AB" w:rsidP="00C12C14">
            <w:pPr>
              <w:jc w:val="both"/>
              <w:rPr>
                <w:rFonts w:eastAsia="Calibri"/>
                <w:b/>
                <w:i/>
                <w:sz w:val="24"/>
              </w:rPr>
            </w:pPr>
            <w:r w:rsidRPr="00C12C14">
              <w:rPr>
                <w:rFonts w:eastAsia="Calibri"/>
                <w:sz w:val="24"/>
              </w:rPr>
              <w:t>Which stores attract people who earn below poverty line?</w:t>
            </w:r>
          </w:p>
        </w:tc>
      </w:tr>
      <w:tr w:rsidR="008653AB" w:rsidRPr="00C12C14" w:rsidTr="00C12C14">
        <w:tc>
          <w:tcPr>
            <w:tcW w:w="1077" w:type="dxa"/>
            <w:shd w:val="clear" w:color="auto" w:fill="auto"/>
          </w:tcPr>
          <w:p w:rsidR="008653AB" w:rsidRPr="00C12C14" w:rsidRDefault="008653AB" w:rsidP="00C12C14">
            <w:pPr>
              <w:jc w:val="both"/>
              <w:rPr>
                <w:rFonts w:eastAsia="Calibri"/>
                <w:sz w:val="24"/>
              </w:rPr>
            </w:pPr>
            <w:r w:rsidRPr="00C12C14">
              <w:rPr>
                <w:rFonts w:eastAsia="Calibri"/>
                <w:sz w:val="24"/>
              </w:rPr>
              <w:t>4.1.5.</w:t>
            </w:r>
          </w:p>
        </w:tc>
        <w:tc>
          <w:tcPr>
            <w:tcW w:w="8031" w:type="dxa"/>
            <w:shd w:val="clear" w:color="auto" w:fill="auto"/>
          </w:tcPr>
          <w:p w:rsidR="008653AB" w:rsidRPr="00C12C14" w:rsidRDefault="008653AB" w:rsidP="00C12C14">
            <w:pPr>
              <w:jc w:val="both"/>
              <w:rPr>
                <w:rFonts w:eastAsia="Calibri"/>
                <w:b/>
                <w:i/>
                <w:sz w:val="24"/>
              </w:rPr>
            </w:pPr>
            <w:r w:rsidRPr="00C12C14">
              <w:rPr>
                <w:rFonts w:eastAsia="Calibri"/>
                <w:sz w:val="24"/>
              </w:rPr>
              <w:t>What is the effect of introducing coupons on total number of customers visit?</w:t>
            </w:r>
          </w:p>
        </w:tc>
      </w:tr>
    </w:tbl>
    <w:p w:rsidR="0009177B" w:rsidRPr="0009177B" w:rsidRDefault="0009177B" w:rsidP="0009177B">
      <w:pPr>
        <w:jc w:val="both"/>
        <w:rPr>
          <w:sz w:val="24"/>
        </w:rPr>
      </w:pPr>
    </w:p>
    <w:p w:rsidR="000209DA" w:rsidRDefault="008653AB" w:rsidP="0009177B">
      <w:pPr>
        <w:jc w:val="both"/>
        <w:rPr>
          <w:b/>
          <w:i/>
          <w:sz w:val="24"/>
        </w:rPr>
      </w:pPr>
      <w:bookmarkStart w:id="19" w:name="_GoBack"/>
      <w:bookmarkEnd w:id="19"/>
      <w:r w:rsidRPr="008653AB">
        <w:rPr>
          <w:b/>
          <w:i/>
          <w:sz w:val="24"/>
        </w:rPr>
        <w:lastRenderedPageBreak/>
        <w:t>Low Priority</w:t>
      </w:r>
      <w:r>
        <w:rPr>
          <w:b/>
          <w:i/>
          <w:sz w:val="24"/>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7977"/>
      </w:tblGrid>
      <w:tr w:rsidR="000209DA" w:rsidRPr="00C12C14" w:rsidTr="00C12C14">
        <w:tc>
          <w:tcPr>
            <w:tcW w:w="1131" w:type="dxa"/>
            <w:shd w:val="clear" w:color="auto" w:fill="auto"/>
          </w:tcPr>
          <w:p w:rsidR="000209DA" w:rsidRPr="00C12C14" w:rsidRDefault="000209DA" w:rsidP="00C12C14">
            <w:pPr>
              <w:jc w:val="both"/>
              <w:rPr>
                <w:rFonts w:eastAsia="Calibri"/>
                <w:sz w:val="24"/>
              </w:rPr>
            </w:pPr>
            <w:r w:rsidRPr="00C12C14">
              <w:rPr>
                <w:rFonts w:eastAsia="Calibri"/>
                <w:sz w:val="24"/>
              </w:rPr>
              <w:t>4.1.2.</w:t>
            </w:r>
            <w:r w:rsidRPr="00C12C14">
              <w:rPr>
                <w:rFonts w:eastAsia="Calibri"/>
                <w:sz w:val="24"/>
              </w:rPr>
              <w:tab/>
            </w:r>
          </w:p>
          <w:p w:rsidR="000209DA" w:rsidRPr="00C12C14" w:rsidRDefault="000209DA" w:rsidP="00C12C14">
            <w:pPr>
              <w:jc w:val="both"/>
              <w:rPr>
                <w:rFonts w:eastAsia="Calibri"/>
                <w:b/>
                <w:i/>
                <w:sz w:val="24"/>
              </w:rPr>
            </w:pPr>
          </w:p>
        </w:tc>
        <w:tc>
          <w:tcPr>
            <w:tcW w:w="7977" w:type="dxa"/>
            <w:shd w:val="clear" w:color="auto" w:fill="auto"/>
          </w:tcPr>
          <w:p w:rsidR="000209DA" w:rsidRPr="00C12C14" w:rsidRDefault="000209DA" w:rsidP="00C12C14">
            <w:pPr>
              <w:jc w:val="both"/>
              <w:rPr>
                <w:rFonts w:eastAsia="Calibri"/>
                <w:b/>
                <w:i/>
                <w:sz w:val="24"/>
              </w:rPr>
            </w:pPr>
            <w:r w:rsidRPr="00C12C14">
              <w:rPr>
                <w:rFonts w:eastAsia="Calibri"/>
                <w:sz w:val="24"/>
              </w:rPr>
              <w:t>What is trend of wine sales during Christmas holiday season?</w:t>
            </w:r>
          </w:p>
        </w:tc>
      </w:tr>
      <w:tr w:rsidR="000209DA" w:rsidRPr="00C12C14" w:rsidTr="00C12C14">
        <w:tc>
          <w:tcPr>
            <w:tcW w:w="1131" w:type="dxa"/>
            <w:shd w:val="clear" w:color="auto" w:fill="auto"/>
          </w:tcPr>
          <w:p w:rsidR="000209DA" w:rsidRPr="00C12C14" w:rsidRDefault="000209DA" w:rsidP="00C12C14">
            <w:pPr>
              <w:jc w:val="both"/>
              <w:rPr>
                <w:rFonts w:eastAsia="Calibri"/>
                <w:sz w:val="24"/>
              </w:rPr>
            </w:pPr>
            <w:r w:rsidRPr="00C12C14">
              <w:rPr>
                <w:rFonts w:eastAsia="Calibri"/>
                <w:sz w:val="24"/>
              </w:rPr>
              <w:t>4.1.8.</w:t>
            </w:r>
            <w:r w:rsidRPr="00C12C14">
              <w:rPr>
                <w:rFonts w:eastAsia="Calibri"/>
                <w:sz w:val="24"/>
              </w:rPr>
              <w:tab/>
            </w:r>
          </w:p>
          <w:p w:rsidR="000209DA" w:rsidRPr="00C12C14" w:rsidRDefault="000209DA" w:rsidP="00C12C14">
            <w:pPr>
              <w:jc w:val="both"/>
              <w:rPr>
                <w:rFonts w:eastAsia="Calibri"/>
                <w:b/>
                <w:i/>
                <w:sz w:val="24"/>
              </w:rPr>
            </w:pPr>
          </w:p>
        </w:tc>
        <w:tc>
          <w:tcPr>
            <w:tcW w:w="7977" w:type="dxa"/>
            <w:shd w:val="clear" w:color="auto" w:fill="auto"/>
          </w:tcPr>
          <w:p w:rsidR="000209DA" w:rsidRPr="00C12C14" w:rsidRDefault="000209DA" w:rsidP="00C12C14">
            <w:pPr>
              <w:jc w:val="both"/>
              <w:rPr>
                <w:rFonts w:eastAsia="Calibri"/>
                <w:sz w:val="24"/>
              </w:rPr>
            </w:pPr>
            <w:r w:rsidRPr="00C12C14">
              <w:rPr>
                <w:rFonts w:eastAsia="Calibri"/>
                <w:sz w:val="24"/>
              </w:rPr>
              <w:t>What is the percentage contribution of each bathroom product category towards sales?</w:t>
            </w:r>
          </w:p>
        </w:tc>
      </w:tr>
      <w:tr w:rsidR="000209DA" w:rsidRPr="00C12C14" w:rsidTr="00C12C14">
        <w:tc>
          <w:tcPr>
            <w:tcW w:w="1131" w:type="dxa"/>
            <w:shd w:val="clear" w:color="auto" w:fill="auto"/>
          </w:tcPr>
          <w:p w:rsidR="000209DA" w:rsidRPr="00C12C14" w:rsidRDefault="000209DA" w:rsidP="00C12C14">
            <w:pPr>
              <w:jc w:val="both"/>
              <w:rPr>
                <w:rFonts w:eastAsia="Calibri"/>
                <w:b/>
                <w:i/>
                <w:sz w:val="24"/>
              </w:rPr>
            </w:pPr>
            <w:r w:rsidRPr="00C12C14">
              <w:rPr>
                <w:rFonts w:eastAsia="Calibri"/>
                <w:sz w:val="24"/>
              </w:rPr>
              <w:t>4.1.9.</w:t>
            </w:r>
            <w:r w:rsidRPr="00C12C14">
              <w:rPr>
                <w:rFonts w:eastAsia="Calibri"/>
                <w:sz w:val="24"/>
              </w:rPr>
              <w:tab/>
            </w:r>
          </w:p>
        </w:tc>
        <w:tc>
          <w:tcPr>
            <w:tcW w:w="7977" w:type="dxa"/>
            <w:shd w:val="clear" w:color="auto" w:fill="auto"/>
          </w:tcPr>
          <w:p w:rsidR="000209DA" w:rsidRPr="00C12C14" w:rsidRDefault="000209DA" w:rsidP="00C12C14">
            <w:pPr>
              <w:jc w:val="both"/>
              <w:rPr>
                <w:rFonts w:eastAsia="Calibri"/>
                <w:b/>
                <w:i/>
                <w:sz w:val="24"/>
              </w:rPr>
            </w:pPr>
            <w:r w:rsidRPr="00C12C14">
              <w:rPr>
                <w:rFonts w:eastAsia="Calibri"/>
                <w:sz w:val="24"/>
              </w:rPr>
              <w:t>What is the total share of products sold with different promotional strategies?</w:t>
            </w:r>
          </w:p>
        </w:tc>
      </w:tr>
      <w:tr w:rsidR="000209DA" w:rsidRPr="00C12C14" w:rsidTr="00C12C14">
        <w:tc>
          <w:tcPr>
            <w:tcW w:w="1131" w:type="dxa"/>
            <w:shd w:val="clear" w:color="auto" w:fill="auto"/>
          </w:tcPr>
          <w:p w:rsidR="000209DA" w:rsidRPr="00C12C14" w:rsidRDefault="000209DA" w:rsidP="00C12C14">
            <w:pPr>
              <w:jc w:val="both"/>
              <w:rPr>
                <w:rFonts w:eastAsia="Calibri"/>
                <w:sz w:val="24"/>
              </w:rPr>
            </w:pPr>
            <w:r w:rsidRPr="00C12C14">
              <w:rPr>
                <w:rFonts w:eastAsia="Calibri"/>
                <w:sz w:val="24"/>
              </w:rPr>
              <w:t>4.1.10.</w:t>
            </w:r>
            <w:r w:rsidRPr="00C12C14">
              <w:rPr>
                <w:rFonts w:eastAsia="Calibri"/>
                <w:sz w:val="24"/>
              </w:rPr>
              <w:tab/>
              <w:t xml:space="preserve"> </w:t>
            </w:r>
          </w:p>
          <w:p w:rsidR="000209DA" w:rsidRPr="00C12C14" w:rsidRDefault="000209DA" w:rsidP="00C12C14">
            <w:pPr>
              <w:jc w:val="both"/>
              <w:rPr>
                <w:rFonts w:eastAsia="Calibri"/>
                <w:b/>
                <w:i/>
                <w:sz w:val="24"/>
              </w:rPr>
            </w:pPr>
          </w:p>
        </w:tc>
        <w:tc>
          <w:tcPr>
            <w:tcW w:w="7977" w:type="dxa"/>
            <w:shd w:val="clear" w:color="auto" w:fill="auto"/>
          </w:tcPr>
          <w:p w:rsidR="000209DA" w:rsidRPr="00C12C14" w:rsidRDefault="000209DA" w:rsidP="00C12C14">
            <w:pPr>
              <w:jc w:val="both"/>
              <w:rPr>
                <w:rFonts w:eastAsia="Calibri"/>
                <w:b/>
                <w:i/>
                <w:sz w:val="24"/>
              </w:rPr>
            </w:pPr>
            <w:r w:rsidRPr="00C12C14">
              <w:rPr>
                <w:rFonts w:eastAsia="Calibri"/>
                <w:sz w:val="24"/>
              </w:rPr>
              <w:t>What share of the perishable or non-perishable products were shipped or warehoused?</w:t>
            </w:r>
          </w:p>
        </w:tc>
      </w:tr>
    </w:tbl>
    <w:p w:rsidR="000209DA" w:rsidRPr="008653AB" w:rsidRDefault="000209DA" w:rsidP="0009177B">
      <w:pPr>
        <w:jc w:val="both"/>
        <w:rPr>
          <w:b/>
          <w:i/>
          <w:sz w:val="24"/>
        </w:rPr>
      </w:pPr>
    </w:p>
    <w:p w:rsidR="00F77A8D" w:rsidRDefault="00F77A8D" w:rsidP="00791E2A">
      <w:pPr>
        <w:jc w:val="both"/>
        <w:rPr>
          <w:sz w:val="24"/>
        </w:rPr>
      </w:pPr>
    </w:p>
    <w:p w:rsidR="00F77A8D" w:rsidRPr="00791E2A" w:rsidRDefault="00F77A8D" w:rsidP="00791E2A">
      <w:pPr>
        <w:jc w:val="both"/>
        <w:rPr>
          <w:sz w:val="24"/>
        </w:rPr>
      </w:pPr>
    </w:p>
    <w:p w:rsidR="0062569E" w:rsidRDefault="0062569E"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Default="00A34E93" w:rsidP="0062569E"/>
    <w:p w:rsidR="00A34E93" w:rsidRPr="0062569E" w:rsidRDefault="00A34E93" w:rsidP="0062569E"/>
    <w:p w:rsidR="00403678" w:rsidRPr="00ED4329" w:rsidRDefault="00403678" w:rsidP="006B10C0">
      <w:pPr>
        <w:jc w:val="both"/>
        <w:rPr>
          <w:sz w:val="24"/>
        </w:rPr>
      </w:pPr>
    </w:p>
    <w:p w:rsidR="0016122C" w:rsidRDefault="00685041" w:rsidP="00B13800">
      <w:pPr>
        <w:pStyle w:val="Heading1"/>
        <w:numPr>
          <w:ilvl w:val="0"/>
          <w:numId w:val="7"/>
        </w:numPr>
        <w:rPr>
          <w:rStyle w:val="IntenseReference"/>
          <w:b/>
          <w:bCs/>
          <w:smallCaps w:val="0"/>
          <w:color w:val="auto"/>
          <w:spacing w:val="0"/>
        </w:rPr>
      </w:pPr>
      <w:bookmarkStart w:id="20" w:name="_References"/>
      <w:bookmarkStart w:id="21" w:name="_Toc476219500"/>
      <w:bookmarkEnd w:id="20"/>
      <w:r w:rsidRPr="00B13800">
        <w:rPr>
          <w:rStyle w:val="IntenseReference"/>
          <w:b/>
          <w:bCs/>
          <w:smallCaps w:val="0"/>
          <w:color w:val="auto"/>
          <w:spacing w:val="0"/>
        </w:rPr>
        <w:lastRenderedPageBreak/>
        <w:t>References</w:t>
      </w:r>
      <w:bookmarkEnd w:id="21"/>
    </w:p>
    <w:p w:rsidR="00EF1694" w:rsidRPr="00EF1694" w:rsidRDefault="00EF1694" w:rsidP="00EF1694"/>
    <w:p w:rsidR="0016122C" w:rsidRPr="009E5A1C" w:rsidRDefault="003A160A" w:rsidP="0016122C">
      <w:pPr>
        <w:numPr>
          <w:ilvl w:val="0"/>
          <w:numId w:val="2"/>
        </w:numPr>
        <w:jc w:val="both"/>
        <w:rPr>
          <w:sz w:val="24"/>
          <w:szCs w:val="24"/>
        </w:rPr>
      </w:pPr>
      <w:hyperlink r:id="rId45" w:history="1">
        <w:r w:rsidR="0016122C" w:rsidRPr="009E5A1C">
          <w:rPr>
            <w:rStyle w:val="Hyperlink"/>
            <w:sz w:val="24"/>
            <w:szCs w:val="24"/>
          </w:rPr>
          <w:t>https://en.wikipedia.org/wiki/Dominick's</w:t>
        </w:r>
      </w:hyperlink>
    </w:p>
    <w:p w:rsidR="0016122C" w:rsidRDefault="003A160A" w:rsidP="0016122C">
      <w:pPr>
        <w:numPr>
          <w:ilvl w:val="0"/>
          <w:numId w:val="2"/>
        </w:numPr>
        <w:jc w:val="both"/>
        <w:rPr>
          <w:sz w:val="24"/>
          <w:szCs w:val="24"/>
        </w:rPr>
      </w:pPr>
      <w:hyperlink r:id="rId46" w:history="1">
        <w:r w:rsidR="0016122C" w:rsidRPr="00170011">
          <w:rPr>
            <w:rStyle w:val="Hyperlink"/>
            <w:sz w:val="24"/>
            <w:szCs w:val="24"/>
          </w:rPr>
          <w:t>https://research.chicagobooth.edu/marketing/databases/dominicks/docs/1994-shelfmanagement.pdf</w:t>
        </w:r>
      </w:hyperlink>
    </w:p>
    <w:p w:rsidR="0016122C" w:rsidRDefault="0016122C" w:rsidP="0016122C">
      <w:pPr>
        <w:numPr>
          <w:ilvl w:val="0"/>
          <w:numId w:val="2"/>
        </w:numPr>
        <w:jc w:val="both"/>
        <w:rPr>
          <w:sz w:val="24"/>
          <w:szCs w:val="24"/>
        </w:rPr>
      </w:pPr>
      <w:r w:rsidRPr="004F4B5C">
        <w:rPr>
          <w:sz w:val="24"/>
          <w:szCs w:val="24"/>
        </w:rPr>
        <w:t>Drèze, Xavier; Hoch, Stephen J.; Purk, Mary E. (1994):</w:t>
      </w:r>
      <w:r w:rsidRPr="004F4B5C">
        <w:rPr>
          <w:i/>
          <w:sz w:val="24"/>
          <w:szCs w:val="24"/>
        </w:rPr>
        <w:t xml:space="preserve"> Shelf Management and Space Elasticity</w:t>
      </w:r>
    </w:p>
    <w:p w:rsidR="0016122C" w:rsidRPr="004F4B5C" w:rsidRDefault="003A160A" w:rsidP="0016122C">
      <w:pPr>
        <w:numPr>
          <w:ilvl w:val="0"/>
          <w:numId w:val="2"/>
        </w:numPr>
        <w:jc w:val="both"/>
        <w:rPr>
          <w:sz w:val="24"/>
          <w:szCs w:val="24"/>
        </w:rPr>
      </w:pPr>
      <w:hyperlink r:id="rId47" w:history="1">
        <w:r w:rsidR="0016122C" w:rsidRPr="004F4B5C">
          <w:rPr>
            <w:rStyle w:val="Hyperlink"/>
            <w:sz w:val="24"/>
            <w:szCs w:val="24"/>
          </w:rPr>
          <w:t>http://supreetnayak.com/img/portfolio/fullsize/DWReport.pdf</w:t>
        </w:r>
      </w:hyperlink>
    </w:p>
    <w:p w:rsidR="0016122C" w:rsidRPr="004F4B5C" w:rsidRDefault="003A160A" w:rsidP="0016122C">
      <w:pPr>
        <w:numPr>
          <w:ilvl w:val="0"/>
          <w:numId w:val="2"/>
        </w:numPr>
        <w:jc w:val="both"/>
        <w:rPr>
          <w:sz w:val="24"/>
          <w:szCs w:val="24"/>
        </w:rPr>
      </w:pPr>
      <w:hyperlink r:id="rId48" w:history="1">
        <w:r w:rsidR="0016122C" w:rsidRPr="004F4B5C">
          <w:rPr>
            <w:rStyle w:val="Hyperlink"/>
            <w:sz w:val="24"/>
            <w:szCs w:val="24"/>
          </w:rPr>
          <w:t>http://research.chicagobooth.edu/marketing/databases/dominicks/papers.aspx</w:t>
        </w:r>
      </w:hyperlink>
    </w:p>
    <w:p w:rsidR="0016122C" w:rsidRPr="00D464ED" w:rsidRDefault="003A160A" w:rsidP="0016122C">
      <w:pPr>
        <w:numPr>
          <w:ilvl w:val="0"/>
          <w:numId w:val="2"/>
        </w:numPr>
        <w:jc w:val="both"/>
        <w:rPr>
          <w:sz w:val="24"/>
          <w:szCs w:val="24"/>
        </w:rPr>
      </w:pPr>
      <w:hyperlink r:id="rId49" w:history="1">
        <w:r w:rsidR="0016122C" w:rsidRPr="00170011">
          <w:rPr>
            <w:rStyle w:val="Hyperlink"/>
            <w:bCs/>
            <w:sz w:val="24"/>
            <w:szCs w:val="24"/>
          </w:rPr>
          <w:t>www.chicagobooth.edu/research/kilts/marketing-databases/dominicks/demo</w:t>
        </w:r>
      </w:hyperlink>
    </w:p>
    <w:p w:rsidR="0016122C" w:rsidRDefault="003A160A" w:rsidP="0016122C">
      <w:pPr>
        <w:numPr>
          <w:ilvl w:val="0"/>
          <w:numId w:val="2"/>
        </w:numPr>
        <w:jc w:val="both"/>
        <w:rPr>
          <w:sz w:val="24"/>
          <w:szCs w:val="24"/>
        </w:rPr>
      </w:pPr>
      <w:hyperlink r:id="rId50" w:history="1">
        <w:r w:rsidR="0016122C" w:rsidRPr="00170011">
          <w:rPr>
            <w:rStyle w:val="Hyperlink"/>
            <w:sz w:val="24"/>
            <w:szCs w:val="24"/>
          </w:rPr>
          <w:t>https://research.chicagobooth.edu/marketing/databases/dominicks/docs/2002_Why_Do_Manufacturers.pdf</w:t>
        </w:r>
      </w:hyperlink>
    </w:p>
    <w:p w:rsidR="0016122C" w:rsidRDefault="003A160A" w:rsidP="0016122C">
      <w:pPr>
        <w:numPr>
          <w:ilvl w:val="0"/>
          <w:numId w:val="2"/>
        </w:numPr>
        <w:jc w:val="both"/>
        <w:rPr>
          <w:sz w:val="24"/>
          <w:szCs w:val="24"/>
        </w:rPr>
      </w:pPr>
      <w:hyperlink r:id="rId51" w:history="1">
        <w:r w:rsidR="0016122C" w:rsidRPr="00170011">
          <w:rPr>
            <w:rStyle w:val="Hyperlink"/>
            <w:sz w:val="24"/>
            <w:szCs w:val="24"/>
          </w:rPr>
          <w:t>https://research.chicagobooth.edu/marketing/databases/dominicks/docs/1995-Quality-TierCompetition.pdf</w:t>
        </w:r>
      </w:hyperlink>
    </w:p>
    <w:p w:rsidR="00F1328A" w:rsidRPr="00C054AA" w:rsidRDefault="003A160A" w:rsidP="00C054AA">
      <w:pPr>
        <w:numPr>
          <w:ilvl w:val="0"/>
          <w:numId w:val="2"/>
        </w:numPr>
        <w:jc w:val="both"/>
        <w:rPr>
          <w:sz w:val="24"/>
          <w:szCs w:val="24"/>
        </w:rPr>
      </w:pPr>
      <w:hyperlink r:id="rId52" w:history="1">
        <w:r w:rsidR="0016122C" w:rsidRPr="00170011">
          <w:rPr>
            <w:rStyle w:val="Hyperlink"/>
            <w:sz w:val="24"/>
            <w:szCs w:val="24"/>
          </w:rPr>
          <w:t>https://research.chicagobooth.edu/marketing/databases/dominicks/docs/2007-WhyDoSomePricesDrops.pdf</w:t>
        </w:r>
      </w:hyperlink>
    </w:p>
    <w:sectPr w:rsidR="00F1328A" w:rsidRPr="00C054AA">
      <w:headerReference w:type="even" r:id="rId53"/>
      <w:headerReference w:type="default" r:id="rId54"/>
      <w:footerReference w:type="even" r:id="rId55"/>
      <w:footerReference w:type="default" r:id="rId56"/>
      <w:headerReference w:type="first" r:id="rId57"/>
      <w:footerReference w:type="first" r:id="rId5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C14" w:rsidRDefault="00C12C14" w:rsidP="008D316C">
      <w:pPr>
        <w:spacing w:after="0" w:line="240" w:lineRule="auto"/>
      </w:pPr>
      <w:r>
        <w:separator/>
      </w:r>
    </w:p>
  </w:endnote>
  <w:endnote w:type="continuationSeparator" w:id="0">
    <w:p w:rsidR="00C12C14" w:rsidRDefault="00C12C14" w:rsidP="008D3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Default="006F734E" w:rsidP="006F73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Pr="008609C0" w:rsidRDefault="006F734E" w:rsidP="006F734E">
    <w:pPr>
      <w:pStyle w:val="Footer"/>
      <w:spacing w:after="0"/>
      <w:rPr>
        <w:rFonts w:ascii="Times New Roman" w:hAnsi="Times New Roman"/>
        <w:sz w:val="18"/>
        <w:szCs w:val="18"/>
      </w:rPr>
    </w:pPr>
    <w:r w:rsidRPr="008609C0">
      <w:rPr>
        <w:rFonts w:ascii="Times New Roman" w:hAnsi="Times New Roman"/>
        <w:sz w:val="18"/>
        <w:szCs w:val="18"/>
      </w:rPr>
      <w:t>ISYS 637-601 – Data Warehouse Group Project Report</w:t>
    </w:r>
    <w:r>
      <w:rPr>
        <w:rFonts w:ascii="Times New Roman" w:hAnsi="Times New Roman"/>
        <w:sz w:val="18"/>
        <w:szCs w:val="18"/>
      </w:rPr>
      <w:tab/>
    </w:r>
    <w:r>
      <w:rPr>
        <w:rFonts w:ascii="Times New Roman" w:hAnsi="Times New Roman"/>
        <w:sz w:val="18"/>
        <w:szCs w:val="18"/>
      </w:rPr>
      <w:tab/>
    </w:r>
    <w:r w:rsidRPr="006F734E">
      <w:rPr>
        <w:caps/>
        <w:color w:val="000000"/>
      </w:rPr>
      <w:fldChar w:fldCharType="begin"/>
    </w:r>
    <w:r w:rsidRPr="006F734E">
      <w:rPr>
        <w:caps/>
        <w:color w:val="000000"/>
      </w:rPr>
      <w:instrText xml:space="preserve"> PAGE   \* MERGEFORMAT </w:instrText>
    </w:r>
    <w:r w:rsidRPr="006F734E">
      <w:rPr>
        <w:caps/>
        <w:color w:val="000000"/>
      </w:rPr>
      <w:fldChar w:fldCharType="separate"/>
    </w:r>
    <w:r w:rsidR="003A160A">
      <w:rPr>
        <w:caps/>
        <w:noProof/>
        <w:color w:val="000000"/>
      </w:rPr>
      <w:t>34</w:t>
    </w:r>
    <w:r w:rsidRPr="006F734E">
      <w:rPr>
        <w:caps/>
        <w:noProof/>
        <w:color w:val="000000"/>
      </w:rPr>
      <w:fldChar w:fldCharType="end"/>
    </w:r>
  </w:p>
  <w:p w:rsidR="006F734E" w:rsidRPr="008609C0" w:rsidRDefault="006F734E" w:rsidP="006F734E">
    <w:pPr>
      <w:pStyle w:val="Footer"/>
      <w:spacing w:after="0"/>
      <w:rPr>
        <w:rFonts w:ascii="Times New Roman" w:hAnsi="Times New Roman"/>
        <w:sz w:val="18"/>
        <w:szCs w:val="18"/>
      </w:rPr>
    </w:pPr>
    <w:r w:rsidRPr="008609C0">
      <w:rPr>
        <w:rFonts w:ascii="Times New Roman" w:hAnsi="Times New Roman"/>
        <w:sz w:val="18"/>
        <w:szCs w:val="18"/>
      </w:rPr>
      <w:t>George, Rafi, and Shetty</w:t>
    </w:r>
  </w:p>
  <w:p w:rsidR="00AF572B" w:rsidRPr="008609C0" w:rsidRDefault="006F734E" w:rsidP="006F734E">
    <w:pPr>
      <w:pStyle w:val="Footer"/>
      <w:spacing w:after="0"/>
      <w:rPr>
        <w:rFonts w:ascii="Times New Roman" w:hAnsi="Times New Roman"/>
        <w:sz w:val="18"/>
        <w:szCs w:val="18"/>
      </w:rPr>
    </w:pPr>
    <w:r w:rsidRPr="008609C0">
      <w:rPr>
        <w:rFonts w:ascii="Times New Roman" w:hAnsi="Times New Roman"/>
        <w:sz w:val="18"/>
        <w:szCs w:val="18"/>
      </w:rPr>
      <w:t>3/2/2017</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Default="006F7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C14" w:rsidRDefault="00C12C14" w:rsidP="008D316C">
      <w:pPr>
        <w:spacing w:after="0" w:line="240" w:lineRule="auto"/>
      </w:pPr>
      <w:r>
        <w:separator/>
      </w:r>
    </w:p>
  </w:footnote>
  <w:footnote w:type="continuationSeparator" w:id="0">
    <w:p w:rsidR="00C12C14" w:rsidRDefault="00C12C14" w:rsidP="008D3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Default="006F73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Default="006F734E" w:rsidP="006F73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734E" w:rsidRDefault="006F7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92305"/>
    <w:multiLevelType w:val="hybridMultilevel"/>
    <w:tmpl w:val="75A6D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E600AA"/>
    <w:multiLevelType w:val="hybridMultilevel"/>
    <w:tmpl w:val="D2E65C5E"/>
    <w:lvl w:ilvl="0" w:tplc="243C741E">
      <w:start w:val="1"/>
      <w:numFmt w:val="decimal"/>
      <w:lvlText w:val="Section %1."/>
      <w:lvlJc w:val="left"/>
      <w:pPr>
        <w:tabs>
          <w:tab w:val="num" w:pos="630"/>
        </w:tabs>
        <w:ind w:left="630" w:hanging="360"/>
      </w:pPr>
    </w:lvl>
    <w:lvl w:ilvl="1" w:tplc="04090001">
      <w:start w:val="1"/>
      <w:numFmt w:val="bullet"/>
      <w:lvlText w:val=""/>
      <w:lvlJc w:val="left"/>
      <w:pPr>
        <w:tabs>
          <w:tab w:val="num" w:pos="1350"/>
        </w:tabs>
        <w:ind w:left="1350" w:hanging="360"/>
      </w:pPr>
      <w:rPr>
        <w:rFonts w:ascii="Symbol" w:hAnsi="Symbol" w:hint="default"/>
      </w:rPr>
    </w:lvl>
    <w:lvl w:ilvl="2" w:tplc="04090001">
      <w:start w:val="1"/>
      <w:numFmt w:val="bullet"/>
      <w:lvlText w:val=""/>
      <w:lvlJc w:val="left"/>
      <w:pPr>
        <w:tabs>
          <w:tab w:val="num" w:pos="2070"/>
        </w:tabs>
        <w:ind w:left="2070" w:hanging="180"/>
      </w:pPr>
      <w:rPr>
        <w:rFonts w:ascii="Symbol" w:hAnsi="Symbol" w:hint="default"/>
      </w:rPr>
    </w:lvl>
    <w:lvl w:ilvl="3" w:tplc="0409000F">
      <w:start w:val="1"/>
      <w:numFmt w:val="decimal"/>
      <w:lvlText w:val="%4."/>
      <w:lvlJc w:val="left"/>
      <w:pPr>
        <w:tabs>
          <w:tab w:val="num" w:pos="2790"/>
        </w:tabs>
        <w:ind w:left="2790" w:hanging="360"/>
      </w:pPr>
    </w:lvl>
    <w:lvl w:ilvl="4" w:tplc="04090019">
      <w:start w:val="1"/>
      <w:numFmt w:val="lowerLetter"/>
      <w:lvlText w:val="%5."/>
      <w:lvlJc w:val="left"/>
      <w:pPr>
        <w:tabs>
          <w:tab w:val="num" w:pos="3510"/>
        </w:tabs>
        <w:ind w:left="3510" w:hanging="360"/>
      </w:pPr>
    </w:lvl>
    <w:lvl w:ilvl="5" w:tplc="0409001B">
      <w:start w:val="1"/>
      <w:numFmt w:val="lowerRoman"/>
      <w:lvlText w:val="%6."/>
      <w:lvlJc w:val="right"/>
      <w:pPr>
        <w:tabs>
          <w:tab w:val="num" w:pos="4230"/>
        </w:tabs>
        <w:ind w:left="4230" w:hanging="180"/>
      </w:pPr>
    </w:lvl>
    <w:lvl w:ilvl="6" w:tplc="0409000F">
      <w:start w:val="1"/>
      <w:numFmt w:val="decimal"/>
      <w:lvlText w:val="%7."/>
      <w:lvlJc w:val="left"/>
      <w:pPr>
        <w:tabs>
          <w:tab w:val="num" w:pos="4950"/>
        </w:tabs>
        <w:ind w:left="4950" w:hanging="360"/>
      </w:pPr>
    </w:lvl>
    <w:lvl w:ilvl="7" w:tplc="04090019">
      <w:start w:val="1"/>
      <w:numFmt w:val="lowerLetter"/>
      <w:lvlText w:val="%8."/>
      <w:lvlJc w:val="left"/>
      <w:pPr>
        <w:tabs>
          <w:tab w:val="num" w:pos="5670"/>
        </w:tabs>
        <w:ind w:left="5670" w:hanging="360"/>
      </w:pPr>
    </w:lvl>
    <w:lvl w:ilvl="8" w:tplc="0409001B">
      <w:start w:val="1"/>
      <w:numFmt w:val="lowerRoman"/>
      <w:lvlText w:val="%9."/>
      <w:lvlJc w:val="right"/>
      <w:pPr>
        <w:tabs>
          <w:tab w:val="num" w:pos="6390"/>
        </w:tabs>
        <w:ind w:left="6390" w:hanging="180"/>
      </w:pPr>
    </w:lvl>
  </w:abstractNum>
  <w:abstractNum w:abstractNumId="2" w15:restartNumberingAfterBreak="0">
    <w:nsid w:val="08182ABE"/>
    <w:multiLevelType w:val="hybridMultilevel"/>
    <w:tmpl w:val="09A0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4D2DDC"/>
    <w:multiLevelType w:val="hybridMultilevel"/>
    <w:tmpl w:val="1706B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B51927"/>
    <w:multiLevelType w:val="hybridMultilevel"/>
    <w:tmpl w:val="40C2E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863AF"/>
    <w:multiLevelType w:val="hybridMultilevel"/>
    <w:tmpl w:val="6520090E"/>
    <w:lvl w:ilvl="0" w:tplc="B2981B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C75205"/>
    <w:multiLevelType w:val="hybridMultilevel"/>
    <w:tmpl w:val="E6725E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3FD93A22"/>
    <w:multiLevelType w:val="multilevel"/>
    <w:tmpl w:val="70968D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8F34BEA"/>
    <w:multiLevelType w:val="hybridMultilevel"/>
    <w:tmpl w:val="7DDA7AC0"/>
    <w:lvl w:ilvl="0" w:tplc="A1862658">
      <w:start w:val="1"/>
      <w:numFmt w:val="lowerLetter"/>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4C577389"/>
    <w:multiLevelType w:val="hybridMultilevel"/>
    <w:tmpl w:val="58CE6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7B5C2C"/>
    <w:multiLevelType w:val="hybridMultilevel"/>
    <w:tmpl w:val="B8FAB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741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091342"/>
    <w:multiLevelType w:val="hybridMultilevel"/>
    <w:tmpl w:val="CE0422E0"/>
    <w:lvl w:ilvl="0" w:tplc="0409000B">
      <w:start w:val="1"/>
      <w:numFmt w:val="bullet"/>
      <w:lvlText w:val=""/>
      <w:lvlJc w:val="left"/>
      <w:pPr>
        <w:ind w:left="720" w:hanging="360"/>
      </w:pPr>
      <w:rPr>
        <w:rFonts w:ascii="Wingdings" w:hAnsi="Wingdings" w:hint="default"/>
      </w:rPr>
    </w:lvl>
    <w:lvl w:ilvl="1" w:tplc="44BE802C">
      <w:numFmt w:val="bullet"/>
      <w:lvlText w:val=""/>
      <w:lvlJc w:val="left"/>
      <w:pPr>
        <w:ind w:left="1440" w:hanging="360"/>
      </w:pPr>
      <w:rPr>
        <w:rFonts w:ascii="Symbol" w:eastAsia="Calibr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2A2B98"/>
    <w:multiLevelType w:val="hybridMultilevel"/>
    <w:tmpl w:val="4BDED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7CDB"/>
    <w:multiLevelType w:val="hybridMultilevel"/>
    <w:tmpl w:val="88D836CC"/>
    <w:lvl w:ilvl="0" w:tplc="93CC7B7C">
      <w:start w:val="1"/>
      <w:numFmt w:val="decimal"/>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63515CD7"/>
    <w:multiLevelType w:val="hybridMultilevel"/>
    <w:tmpl w:val="4968680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6CAE2FA1"/>
    <w:multiLevelType w:val="hybridMultilevel"/>
    <w:tmpl w:val="CC3A7F88"/>
    <w:lvl w:ilvl="0" w:tplc="AD0AE7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A3177B"/>
    <w:multiLevelType w:val="hybridMultilevel"/>
    <w:tmpl w:val="11A66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F2FFC"/>
    <w:multiLevelType w:val="hybridMultilevel"/>
    <w:tmpl w:val="2E18C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3944288"/>
    <w:multiLevelType w:val="hybridMultilevel"/>
    <w:tmpl w:val="C308874E"/>
    <w:lvl w:ilvl="0" w:tplc="2354C18A">
      <w:start w:val="1"/>
      <w:numFmt w:val="lowerRoman"/>
      <w:lvlText w:val="%1."/>
      <w:lvlJc w:val="left"/>
      <w:pPr>
        <w:ind w:left="1440" w:hanging="720"/>
      </w:pPr>
      <w:rPr>
        <w:rFonts w:cs="Times New Roman" w:hint="default"/>
        <w:b w:val="0"/>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79DF253F"/>
    <w:multiLevelType w:val="hybridMultilevel"/>
    <w:tmpl w:val="41A4B1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8"/>
  </w:num>
  <w:num w:numId="4">
    <w:abstractNumId w:val="19"/>
  </w:num>
  <w:num w:numId="5">
    <w:abstractNumId w:val="6"/>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num>
  <w:num w:numId="9">
    <w:abstractNumId w:val="11"/>
  </w:num>
  <w:num w:numId="10">
    <w:abstractNumId w:val="10"/>
  </w:num>
  <w:num w:numId="11">
    <w:abstractNumId w:val="12"/>
  </w:num>
  <w:num w:numId="12">
    <w:abstractNumId w:val="9"/>
  </w:num>
  <w:num w:numId="13">
    <w:abstractNumId w:val="17"/>
  </w:num>
  <w:num w:numId="14">
    <w:abstractNumId w:val="4"/>
  </w:num>
  <w:num w:numId="15">
    <w:abstractNumId w:val="18"/>
  </w:num>
  <w:num w:numId="16">
    <w:abstractNumId w:val="3"/>
  </w:num>
  <w:num w:numId="17">
    <w:abstractNumId w:val="0"/>
  </w:num>
  <w:num w:numId="18">
    <w:abstractNumId w:val="2"/>
  </w:num>
  <w:num w:numId="19">
    <w:abstractNumId w:val="20"/>
  </w:num>
  <w:num w:numId="20">
    <w:abstractNumId w:val="13"/>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1E26"/>
    <w:rsid w:val="000015A1"/>
    <w:rsid w:val="00001D5B"/>
    <w:rsid w:val="00001E4C"/>
    <w:rsid w:val="00002919"/>
    <w:rsid w:val="00011D27"/>
    <w:rsid w:val="00012C2E"/>
    <w:rsid w:val="00012CFF"/>
    <w:rsid w:val="000209DA"/>
    <w:rsid w:val="000221BA"/>
    <w:rsid w:val="00022765"/>
    <w:rsid w:val="00022821"/>
    <w:rsid w:val="000232F6"/>
    <w:rsid w:val="00024764"/>
    <w:rsid w:val="0002549F"/>
    <w:rsid w:val="00026012"/>
    <w:rsid w:val="0002605E"/>
    <w:rsid w:val="0002664F"/>
    <w:rsid w:val="00032717"/>
    <w:rsid w:val="00034C0B"/>
    <w:rsid w:val="000360DF"/>
    <w:rsid w:val="00036858"/>
    <w:rsid w:val="00042F60"/>
    <w:rsid w:val="0004377E"/>
    <w:rsid w:val="000456FE"/>
    <w:rsid w:val="00047125"/>
    <w:rsid w:val="000533BA"/>
    <w:rsid w:val="00062AA1"/>
    <w:rsid w:val="00063AE3"/>
    <w:rsid w:val="00063D33"/>
    <w:rsid w:val="0006417D"/>
    <w:rsid w:val="00065F57"/>
    <w:rsid w:val="000675B0"/>
    <w:rsid w:val="00070098"/>
    <w:rsid w:val="00072657"/>
    <w:rsid w:val="00072868"/>
    <w:rsid w:val="00076631"/>
    <w:rsid w:val="00081ABE"/>
    <w:rsid w:val="00082498"/>
    <w:rsid w:val="000842B0"/>
    <w:rsid w:val="000854A8"/>
    <w:rsid w:val="00090A65"/>
    <w:rsid w:val="0009177B"/>
    <w:rsid w:val="00094A3B"/>
    <w:rsid w:val="00094AD4"/>
    <w:rsid w:val="00096ADE"/>
    <w:rsid w:val="000A05F0"/>
    <w:rsid w:val="000A0DE4"/>
    <w:rsid w:val="000A22ED"/>
    <w:rsid w:val="000A3127"/>
    <w:rsid w:val="000A75CA"/>
    <w:rsid w:val="000B0ED4"/>
    <w:rsid w:val="000B3594"/>
    <w:rsid w:val="000B3984"/>
    <w:rsid w:val="000B56A4"/>
    <w:rsid w:val="000C25D4"/>
    <w:rsid w:val="000C2A13"/>
    <w:rsid w:val="000C7021"/>
    <w:rsid w:val="000D003B"/>
    <w:rsid w:val="000D2982"/>
    <w:rsid w:val="000D4D04"/>
    <w:rsid w:val="000D5F53"/>
    <w:rsid w:val="000D6CB0"/>
    <w:rsid w:val="000E1CF9"/>
    <w:rsid w:val="000E238F"/>
    <w:rsid w:val="000E2476"/>
    <w:rsid w:val="000E305F"/>
    <w:rsid w:val="000E48AF"/>
    <w:rsid w:val="000E4D8D"/>
    <w:rsid w:val="000E7489"/>
    <w:rsid w:val="000F11C2"/>
    <w:rsid w:val="000F1C82"/>
    <w:rsid w:val="000F57F0"/>
    <w:rsid w:val="000F63EC"/>
    <w:rsid w:val="001026E9"/>
    <w:rsid w:val="00102791"/>
    <w:rsid w:val="00103815"/>
    <w:rsid w:val="0010752E"/>
    <w:rsid w:val="001122CA"/>
    <w:rsid w:val="00113D16"/>
    <w:rsid w:val="001160FC"/>
    <w:rsid w:val="001171A2"/>
    <w:rsid w:val="001178B1"/>
    <w:rsid w:val="00133148"/>
    <w:rsid w:val="001354E5"/>
    <w:rsid w:val="00146840"/>
    <w:rsid w:val="00146E9C"/>
    <w:rsid w:val="00147840"/>
    <w:rsid w:val="00151528"/>
    <w:rsid w:val="00153C85"/>
    <w:rsid w:val="00160C94"/>
    <w:rsid w:val="0016122C"/>
    <w:rsid w:val="001620BA"/>
    <w:rsid w:val="00162232"/>
    <w:rsid w:val="00171657"/>
    <w:rsid w:val="001722BE"/>
    <w:rsid w:val="00173888"/>
    <w:rsid w:val="00175CE5"/>
    <w:rsid w:val="0017604E"/>
    <w:rsid w:val="00176FB6"/>
    <w:rsid w:val="00180F35"/>
    <w:rsid w:val="00182365"/>
    <w:rsid w:val="00184757"/>
    <w:rsid w:val="00184C0D"/>
    <w:rsid w:val="00185864"/>
    <w:rsid w:val="00186F42"/>
    <w:rsid w:val="001906A9"/>
    <w:rsid w:val="00190E46"/>
    <w:rsid w:val="00194373"/>
    <w:rsid w:val="0019789E"/>
    <w:rsid w:val="00197AFE"/>
    <w:rsid w:val="001A0B94"/>
    <w:rsid w:val="001A1509"/>
    <w:rsid w:val="001A2E06"/>
    <w:rsid w:val="001A4AD4"/>
    <w:rsid w:val="001A73D2"/>
    <w:rsid w:val="001B2AED"/>
    <w:rsid w:val="001B354A"/>
    <w:rsid w:val="001B566B"/>
    <w:rsid w:val="001B63EC"/>
    <w:rsid w:val="001B787E"/>
    <w:rsid w:val="001C3CDD"/>
    <w:rsid w:val="001C4C7E"/>
    <w:rsid w:val="001C7E57"/>
    <w:rsid w:val="001D0EFF"/>
    <w:rsid w:val="001D37E3"/>
    <w:rsid w:val="001D3A4F"/>
    <w:rsid w:val="001D3B8F"/>
    <w:rsid w:val="001D527E"/>
    <w:rsid w:val="001E10C8"/>
    <w:rsid w:val="001E12E3"/>
    <w:rsid w:val="001E160D"/>
    <w:rsid w:val="001E1876"/>
    <w:rsid w:val="001E3C32"/>
    <w:rsid w:val="001E48FE"/>
    <w:rsid w:val="001E5EA3"/>
    <w:rsid w:val="001E7F2E"/>
    <w:rsid w:val="001F09A9"/>
    <w:rsid w:val="001F0EA5"/>
    <w:rsid w:val="001F1675"/>
    <w:rsid w:val="001F17B0"/>
    <w:rsid w:val="001F2792"/>
    <w:rsid w:val="001F3121"/>
    <w:rsid w:val="001F71C4"/>
    <w:rsid w:val="001F79B2"/>
    <w:rsid w:val="0020072C"/>
    <w:rsid w:val="00200E7F"/>
    <w:rsid w:val="00201DE5"/>
    <w:rsid w:val="00202C00"/>
    <w:rsid w:val="0020362A"/>
    <w:rsid w:val="002039DD"/>
    <w:rsid w:val="00214696"/>
    <w:rsid w:val="00220EC5"/>
    <w:rsid w:val="002222C2"/>
    <w:rsid w:val="00225A07"/>
    <w:rsid w:val="002316BA"/>
    <w:rsid w:val="0023229D"/>
    <w:rsid w:val="0023383B"/>
    <w:rsid w:val="002409D5"/>
    <w:rsid w:val="002428C3"/>
    <w:rsid w:val="00242C07"/>
    <w:rsid w:val="002451E8"/>
    <w:rsid w:val="00245F6C"/>
    <w:rsid w:val="00247D70"/>
    <w:rsid w:val="002528B3"/>
    <w:rsid w:val="002530AF"/>
    <w:rsid w:val="002539FA"/>
    <w:rsid w:val="002540BF"/>
    <w:rsid w:val="00254533"/>
    <w:rsid w:val="00255C0A"/>
    <w:rsid w:val="002616A9"/>
    <w:rsid w:val="00262134"/>
    <w:rsid w:val="00265058"/>
    <w:rsid w:val="0026709F"/>
    <w:rsid w:val="002670CB"/>
    <w:rsid w:val="0027110E"/>
    <w:rsid w:val="00272806"/>
    <w:rsid w:val="00275ADD"/>
    <w:rsid w:val="00281578"/>
    <w:rsid w:val="00282D4C"/>
    <w:rsid w:val="00285D3D"/>
    <w:rsid w:val="0028673C"/>
    <w:rsid w:val="00287E27"/>
    <w:rsid w:val="00291290"/>
    <w:rsid w:val="00292EE2"/>
    <w:rsid w:val="00295017"/>
    <w:rsid w:val="00297840"/>
    <w:rsid w:val="00297D6B"/>
    <w:rsid w:val="002A1C4A"/>
    <w:rsid w:val="002A2122"/>
    <w:rsid w:val="002A26E1"/>
    <w:rsid w:val="002A3FA5"/>
    <w:rsid w:val="002A4C09"/>
    <w:rsid w:val="002A58F4"/>
    <w:rsid w:val="002B0BE7"/>
    <w:rsid w:val="002B2215"/>
    <w:rsid w:val="002B321F"/>
    <w:rsid w:val="002B4D5D"/>
    <w:rsid w:val="002C26BF"/>
    <w:rsid w:val="002C2D81"/>
    <w:rsid w:val="002C2EE0"/>
    <w:rsid w:val="002C35C8"/>
    <w:rsid w:val="002C6EB7"/>
    <w:rsid w:val="002D1C31"/>
    <w:rsid w:val="002D24F3"/>
    <w:rsid w:val="002D62B5"/>
    <w:rsid w:val="002E307D"/>
    <w:rsid w:val="002E4AE2"/>
    <w:rsid w:val="002E4BBD"/>
    <w:rsid w:val="002E5B04"/>
    <w:rsid w:val="002F00A2"/>
    <w:rsid w:val="002F2642"/>
    <w:rsid w:val="002F2B0D"/>
    <w:rsid w:val="002F5C4F"/>
    <w:rsid w:val="00302BD2"/>
    <w:rsid w:val="003061BA"/>
    <w:rsid w:val="00310518"/>
    <w:rsid w:val="00310B61"/>
    <w:rsid w:val="00312A55"/>
    <w:rsid w:val="00312C7A"/>
    <w:rsid w:val="0031487A"/>
    <w:rsid w:val="00315694"/>
    <w:rsid w:val="00320CE3"/>
    <w:rsid w:val="003216C5"/>
    <w:rsid w:val="003239BA"/>
    <w:rsid w:val="00324D1D"/>
    <w:rsid w:val="0032731C"/>
    <w:rsid w:val="003323FB"/>
    <w:rsid w:val="00332F8D"/>
    <w:rsid w:val="00333B53"/>
    <w:rsid w:val="00336B1F"/>
    <w:rsid w:val="0034556D"/>
    <w:rsid w:val="00345DDE"/>
    <w:rsid w:val="003546BF"/>
    <w:rsid w:val="00355A5A"/>
    <w:rsid w:val="003635CC"/>
    <w:rsid w:val="0037016C"/>
    <w:rsid w:val="003705B7"/>
    <w:rsid w:val="00370C01"/>
    <w:rsid w:val="00371CA6"/>
    <w:rsid w:val="003807F6"/>
    <w:rsid w:val="0038253E"/>
    <w:rsid w:val="00390721"/>
    <w:rsid w:val="0039195F"/>
    <w:rsid w:val="00393171"/>
    <w:rsid w:val="0039628F"/>
    <w:rsid w:val="003A0E4B"/>
    <w:rsid w:val="003A160A"/>
    <w:rsid w:val="003A1ADD"/>
    <w:rsid w:val="003A2D43"/>
    <w:rsid w:val="003A3576"/>
    <w:rsid w:val="003B4203"/>
    <w:rsid w:val="003C1016"/>
    <w:rsid w:val="003C1B59"/>
    <w:rsid w:val="003C2970"/>
    <w:rsid w:val="003C490E"/>
    <w:rsid w:val="003C4BD5"/>
    <w:rsid w:val="003C7ADC"/>
    <w:rsid w:val="003D0FEE"/>
    <w:rsid w:val="003D14AB"/>
    <w:rsid w:val="003D2645"/>
    <w:rsid w:val="003D3487"/>
    <w:rsid w:val="003E0776"/>
    <w:rsid w:val="003E1271"/>
    <w:rsid w:val="003E53BD"/>
    <w:rsid w:val="003E7FD6"/>
    <w:rsid w:val="003F0393"/>
    <w:rsid w:val="003F277A"/>
    <w:rsid w:val="003F2971"/>
    <w:rsid w:val="003F2BC6"/>
    <w:rsid w:val="003F38D6"/>
    <w:rsid w:val="003F5431"/>
    <w:rsid w:val="003F5AB6"/>
    <w:rsid w:val="003F6B8D"/>
    <w:rsid w:val="003F6BF3"/>
    <w:rsid w:val="003F7EA9"/>
    <w:rsid w:val="003F7EAD"/>
    <w:rsid w:val="004016AF"/>
    <w:rsid w:val="00403678"/>
    <w:rsid w:val="00407254"/>
    <w:rsid w:val="00411AAE"/>
    <w:rsid w:val="00413E2B"/>
    <w:rsid w:val="004167EB"/>
    <w:rsid w:val="00422F97"/>
    <w:rsid w:val="004231ED"/>
    <w:rsid w:val="004237A8"/>
    <w:rsid w:val="004251C4"/>
    <w:rsid w:val="00425AD1"/>
    <w:rsid w:val="00425DEA"/>
    <w:rsid w:val="00427E10"/>
    <w:rsid w:val="00432ACA"/>
    <w:rsid w:val="00432DAF"/>
    <w:rsid w:val="00433FE8"/>
    <w:rsid w:val="004340FF"/>
    <w:rsid w:val="00436469"/>
    <w:rsid w:val="0044180D"/>
    <w:rsid w:val="00444C3E"/>
    <w:rsid w:val="00444FA0"/>
    <w:rsid w:val="00446C07"/>
    <w:rsid w:val="004476F4"/>
    <w:rsid w:val="0045523F"/>
    <w:rsid w:val="0046276F"/>
    <w:rsid w:val="00463A16"/>
    <w:rsid w:val="00464E53"/>
    <w:rsid w:val="004653E1"/>
    <w:rsid w:val="004662F2"/>
    <w:rsid w:val="00471189"/>
    <w:rsid w:val="00476D9E"/>
    <w:rsid w:val="0047707E"/>
    <w:rsid w:val="00482C5C"/>
    <w:rsid w:val="00483EBB"/>
    <w:rsid w:val="00486D7B"/>
    <w:rsid w:val="004941D4"/>
    <w:rsid w:val="00496950"/>
    <w:rsid w:val="00496AF7"/>
    <w:rsid w:val="00496BA1"/>
    <w:rsid w:val="004977D4"/>
    <w:rsid w:val="004A4697"/>
    <w:rsid w:val="004A6204"/>
    <w:rsid w:val="004A6953"/>
    <w:rsid w:val="004A7AA9"/>
    <w:rsid w:val="004B1A3B"/>
    <w:rsid w:val="004B3157"/>
    <w:rsid w:val="004C2E8A"/>
    <w:rsid w:val="004C5B69"/>
    <w:rsid w:val="004C7305"/>
    <w:rsid w:val="004C75B8"/>
    <w:rsid w:val="004D04DD"/>
    <w:rsid w:val="004D0ADB"/>
    <w:rsid w:val="004D11F6"/>
    <w:rsid w:val="004D13B8"/>
    <w:rsid w:val="004D4C84"/>
    <w:rsid w:val="004D5883"/>
    <w:rsid w:val="004D7637"/>
    <w:rsid w:val="004E02BF"/>
    <w:rsid w:val="004E269A"/>
    <w:rsid w:val="004E279B"/>
    <w:rsid w:val="004E2972"/>
    <w:rsid w:val="004E2AEE"/>
    <w:rsid w:val="004E2E1D"/>
    <w:rsid w:val="004E3AE3"/>
    <w:rsid w:val="004E5133"/>
    <w:rsid w:val="004F0B33"/>
    <w:rsid w:val="004F235E"/>
    <w:rsid w:val="004F6634"/>
    <w:rsid w:val="004F770D"/>
    <w:rsid w:val="0050566F"/>
    <w:rsid w:val="00507ABF"/>
    <w:rsid w:val="00507B1D"/>
    <w:rsid w:val="005116FF"/>
    <w:rsid w:val="005151EF"/>
    <w:rsid w:val="005211F3"/>
    <w:rsid w:val="00521529"/>
    <w:rsid w:val="00522910"/>
    <w:rsid w:val="00523052"/>
    <w:rsid w:val="00527AD8"/>
    <w:rsid w:val="00530E56"/>
    <w:rsid w:val="005325DD"/>
    <w:rsid w:val="005337E0"/>
    <w:rsid w:val="00533FFB"/>
    <w:rsid w:val="005342F0"/>
    <w:rsid w:val="00536304"/>
    <w:rsid w:val="005376CB"/>
    <w:rsid w:val="005401A5"/>
    <w:rsid w:val="00544EF4"/>
    <w:rsid w:val="005464A2"/>
    <w:rsid w:val="0054727C"/>
    <w:rsid w:val="00547675"/>
    <w:rsid w:val="00547F53"/>
    <w:rsid w:val="00555BF8"/>
    <w:rsid w:val="00555F31"/>
    <w:rsid w:val="00560B8F"/>
    <w:rsid w:val="00561ADB"/>
    <w:rsid w:val="00562D54"/>
    <w:rsid w:val="005631CD"/>
    <w:rsid w:val="00563744"/>
    <w:rsid w:val="00565EFD"/>
    <w:rsid w:val="00566189"/>
    <w:rsid w:val="0056649F"/>
    <w:rsid w:val="00571B01"/>
    <w:rsid w:val="00571B76"/>
    <w:rsid w:val="005736D6"/>
    <w:rsid w:val="00577A7F"/>
    <w:rsid w:val="00581BAC"/>
    <w:rsid w:val="00582CB5"/>
    <w:rsid w:val="00586210"/>
    <w:rsid w:val="00591106"/>
    <w:rsid w:val="00591259"/>
    <w:rsid w:val="00591F38"/>
    <w:rsid w:val="0059678D"/>
    <w:rsid w:val="005A06FE"/>
    <w:rsid w:val="005A2947"/>
    <w:rsid w:val="005A2B03"/>
    <w:rsid w:val="005A4733"/>
    <w:rsid w:val="005A5616"/>
    <w:rsid w:val="005A7782"/>
    <w:rsid w:val="005B034B"/>
    <w:rsid w:val="005B2FFD"/>
    <w:rsid w:val="005B491B"/>
    <w:rsid w:val="005B4A9D"/>
    <w:rsid w:val="005B644D"/>
    <w:rsid w:val="005C3753"/>
    <w:rsid w:val="005C48C5"/>
    <w:rsid w:val="005C4A04"/>
    <w:rsid w:val="005C61D2"/>
    <w:rsid w:val="005D074F"/>
    <w:rsid w:val="005D2810"/>
    <w:rsid w:val="005D3549"/>
    <w:rsid w:val="005D44A6"/>
    <w:rsid w:val="005E412C"/>
    <w:rsid w:val="005F5773"/>
    <w:rsid w:val="006017DA"/>
    <w:rsid w:val="00611EAF"/>
    <w:rsid w:val="00613DF6"/>
    <w:rsid w:val="00617EF1"/>
    <w:rsid w:val="00620295"/>
    <w:rsid w:val="00620833"/>
    <w:rsid w:val="00620B88"/>
    <w:rsid w:val="00622DBD"/>
    <w:rsid w:val="0062569E"/>
    <w:rsid w:val="006304C4"/>
    <w:rsid w:val="0063226C"/>
    <w:rsid w:val="006322DC"/>
    <w:rsid w:val="0063260A"/>
    <w:rsid w:val="00632CAA"/>
    <w:rsid w:val="00633DC5"/>
    <w:rsid w:val="00634BCC"/>
    <w:rsid w:val="006372C0"/>
    <w:rsid w:val="00640155"/>
    <w:rsid w:val="00640AEE"/>
    <w:rsid w:val="00642712"/>
    <w:rsid w:val="00643241"/>
    <w:rsid w:val="00643452"/>
    <w:rsid w:val="00647205"/>
    <w:rsid w:val="00651D0A"/>
    <w:rsid w:val="0065309A"/>
    <w:rsid w:val="00653E83"/>
    <w:rsid w:val="00654D55"/>
    <w:rsid w:val="006563F2"/>
    <w:rsid w:val="00662091"/>
    <w:rsid w:val="006624C4"/>
    <w:rsid w:val="00662780"/>
    <w:rsid w:val="0066288E"/>
    <w:rsid w:val="0066599C"/>
    <w:rsid w:val="006659D3"/>
    <w:rsid w:val="00674128"/>
    <w:rsid w:val="00674443"/>
    <w:rsid w:val="006764A2"/>
    <w:rsid w:val="0067677B"/>
    <w:rsid w:val="00681B89"/>
    <w:rsid w:val="00682449"/>
    <w:rsid w:val="00685041"/>
    <w:rsid w:val="0068742D"/>
    <w:rsid w:val="00687EF8"/>
    <w:rsid w:val="006964B2"/>
    <w:rsid w:val="006965DE"/>
    <w:rsid w:val="006A68C0"/>
    <w:rsid w:val="006B016D"/>
    <w:rsid w:val="006B03C7"/>
    <w:rsid w:val="006B10C0"/>
    <w:rsid w:val="006B48D5"/>
    <w:rsid w:val="006C4299"/>
    <w:rsid w:val="006D0826"/>
    <w:rsid w:val="006D10B2"/>
    <w:rsid w:val="006D29F6"/>
    <w:rsid w:val="006D2A5E"/>
    <w:rsid w:val="006D7125"/>
    <w:rsid w:val="006E407B"/>
    <w:rsid w:val="006E4941"/>
    <w:rsid w:val="006E7D83"/>
    <w:rsid w:val="006F2035"/>
    <w:rsid w:val="006F37EC"/>
    <w:rsid w:val="006F5173"/>
    <w:rsid w:val="006F734E"/>
    <w:rsid w:val="007002B9"/>
    <w:rsid w:val="00701884"/>
    <w:rsid w:val="0070211A"/>
    <w:rsid w:val="007025A7"/>
    <w:rsid w:val="00702771"/>
    <w:rsid w:val="00702E5E"/>
    <w:rsid w:val="00704336"/>
    <w:rsid w:val="00712B98"/>
    <w:rsid w:val="007142C7"/>
    <w:rsid w:val="00715DA4"/>
    <w:rsid w:val="00724E5C"/>
    <w:rsid w:val="007250B9"/>
    <w:rsid w:val="00725FDB"/>
    <w:rsid w:val="0072761F"/>
    <w:rsid w:val="0073013C"/>
    <w:rsid w:val="00731642"/>
    <w:rsid w:val="00737074"/>
    <w:rsid w:val="007443B9"/>
    <w:rsid w:val="00744DFF"/>
    <w:rsid w:val="00744FA4"/>
    <w:rsid w:val="00746037"/>
    <w:rsid w:val="007469FE"/>
    <w:rsid w:val="00751410"/>
    <w:rsid w:val="00753225"/>
    <w:rsid w:val="00755D92"/>
    <w:rsid w:val="0075613E"/>
    <w:rsid w:val="007630F2"/>
    <w:rsid w:val="00764458"/>
    <w:rsid w:val="007669C7"/>
    <w:rsid w:val="007669DD"/>
    <w:rsid w:val="00767658"/>
    <w:rsid w:val="0077293A"/>
    <w:rsid w:val="00774739"/>
    <w:rsid w:val="00776671"/>
    <w:rsid w:val="00780DAC"/>
    <w:rsid w:val="00781D0C"/>
    <w:rsid w:val="0078601B"/>
    <w:rsid w:val="0078681A"/>
    <w:rsid w:val="00786CE4"/>
    <w:rsid w:val="00786D3C"/>
    <w:rsid w:val="007871FF"/>
    <w:rsid w:val="00787AB6"/>
    <w:rsid w:val="00787B77"/>
    <w:rsid w:val="00791E2A"/>
    <w:rsid w:val="00794266"/>
    <w:rsid w:val="007A0D7B"/>
    <w:rsid w:val="007A0E43"/>
    <w:rsid w:val="007A7B3D"/>
    <w:rsid w:val="007A7E95"/>
    <w:rsid w:val="007B0A06"/>
    <w:rsid w:val="007B16D7"/>
    <w:rsid w:val="007B26E1"/>
    <w:rsid w:val="007B3B18"/>
    <w:rsid w:val="007B635E"/>
    <w:rsid w:val="007B78CA"/>
    <w:rsid w:val="007C0789"/>
    <w:rsid w:val="007C0E51"/>
    <w:rsid w:val="007C6348"/>
    <w:rsid w:val="007C66F6"/>
    <w:rsid w:val="007D1B96"/>
    <w:rsid w:val="007D3B2C"/>
    <w:rsid w:val="007D6E2E"/>
    <w:rsid w:val="007D7230"/>
    <w:rsid w:val="007D77E4"/>
    <w:rsid w:val="007E5682"/>
    <w:rsid w:val="007E677E"/>
    <w:rsid w:val="007E72C7"/>
    <w:rsid w:val="007F1803"/>
    <w:rsid w:val="007F3891"/>
    <w:rsid w:val="007F3956"/>
    <w:rsid w:val="00801079"/>
    <w:rsid w:val="0080299C"/>
    <w:rsid w:val="00806A25"/>
    <w:rsid w:val="00807A9F"/>
    <w:rsid w:val="00810814"/>
    <w:rsid w:val="0081114C"/>
    <w:rsid w:val="008112F1"/>
    <w:rsid w:val="008131E0"/>
    <w:rsid w:val="0081395A"/>
    <w:rsid w:val="00813D88"/>
    <w:rsid w:val="008201EA"/>
    <w:rsid w:val="00822332"/>
    <w:rsid w:val="00823A14"/>
    <w:rsid w:val="00832E34"/>
    <w:rsid w:val="00834A21"/>
    <w:rsid w:val="00843EE1"/>
    <w:rsid w:val="00843FEB"/>
    <w:rsid w:val="00845A7F"/>
    <w:rsid w:val="00846B86"/>
    <w:rsid w:val="00847527"/>
    <w:rsid w:val="00847ED7"/>
    <w:rsid w:val="00850221"/>
    <w:rsid w:val="0085223C"/>
    <w:rsid w:val="00854DE0"/>
    <w:rsid w:val="00856177"/>
    <w:rsid w:val="00856A45"/>
    <w:rsid w:val="0086079F"/>
    <w:rsid w:val="008609C0"/>
    <w:rsid w:val="00860E95"/>
    <w:rsid w:val="0086177A"/>
    <w:rsid w:val="008653AB"/>
    <w:rsid w:val="008719B3"/>
    <w:rsid w:val="008720A2"/>
    <w:rsid w:val="00874C04"/>
    <w:rsid w:val="00874E8B"/>
    <w:rsid w:val="0087506E"/>
    <w:rsid w:val="00882DC9"/>
    <w:rsid w:val="008843EF"/>
    <w:rsid w:val="008845BB"/>
    <w:rsid w:val="00885CCD"/>
    <w:rsid w:val="00886EFA"/>
    <w:rsid w:val="0089546A"/>
    <w:rsid w:val="00895AC9"/>
    <w:rsid w:val="00896305"/>
    <w:rsid w:val="008A159F"/>
    <w:rsid w:val="008A1B41"/>
    <w:rsid w:val="008A5FE4"/>
    <w:rsid w:val="008A67AD"/>
    <w:rsid w:val="008A7518"/>
    <w:rsid w:val="008B012E"/>
    <w:rsid w:val="008B28BF"/>
    <w:rsid w:val="008B3ADA"/>
    <w:rsid w:val="008B6DFD"/>
    <w:rsid w:val="008C2364"/>
    <w:rsid w:val="008C33BF"/>
    <w:rsid w:val="008C5CC2"/>
    <w:rsid w:val="008D24AF"/>
    <w:rsid w:val="008D316C"/>
    <w:rsid w:val="008D37E6"/>
    <w:rsid w:val="008D3B1A"/>
    <w:rsid w:val="008D40D2"/>
    <w:rsid w:val="008D5A89"/>
    <w:rsid w:val="008E305A"/>
    <w:rsid w:val="008E4780"/>
    <w:rsid w:val="008E571B"/>
    <w:rsid w:val="008E6429"/>
    <w:rsid w:val="008F035A"/>
    <w:rsid w:val="008F0CF7"/>
    <w:rsid w:val="008F17FF"/>
    <w:rsid w:val="008F5596"/>
    <w:rsid w:val="008F659D"/>
    <w:rsid w:val="00902A53"/>
    <w:rsid w:val="00904748"/>
    <w:rsid w:val="009052E9"/>
    <w:rsid w:val="009164E1"/>
    <w:rsid w:val="009168A5"/>
    <w:rsid w:val="00916F19"/>
    <w:rsid w:val="009177E8"/>
    <w:rsid w:val="00923BD4"/>
    <w:rsid w:val="00930521"/>
    <w:rsid w:val="0093308F"/>
    <w:rsid w:val="0094414B"/>
    <w:rsid w:val="00944E6D"/>
    <w:rsid w:val="009456A6"/>
    <w:rsid w:val="00945C55"/>
    <w:rsid w:val="00945E2E"/>
    <w:rsid w:val="00960B2C"/>
    <w:rsid w:val="0096161F"/>
    <w:rsid w:val="00961733"/>
    <w:rsid w:val="00964FC4"/>
    <w:rsid w:val="00970572"/>
    <w:rsid w:val="00970D90"/>
    <w:rsid w:val="00972B3B"/>
    <w:rsid w:val="009746E3"/>
    <w:rsid w:val="00977DC1"/>
    <w:rsid w:val="00983022"/>
    <w:rsid w:val="00985049"/>
    <w:rsid w:val="00987ACA"/>
    <w:rsid w:val="00995582"/>
    <w:rsid w:val="009A3647"/>
    <w:rsid w:val="009B0477"/>
    <w:rsid w:val="009B0C1A"/>
    <w:rsid w:val="009B2E04"/>
    <w:rsid w:val="009B330D"/>
    <w:rsid w:val="009B4895"/>
    <w:rsid w:val="009B4DE8"/>
    <w:rsid w:val="009B64A0"/>
    <w:rsid w:val="009C21A8"/>
    <w:rsid w:val="009C2A1A"/>
    <w:rsid w:val="009C3198"/>
    <w:rsid w:val="009D373E"/>
    <w:rsid w:val="009D5200"/>
    <w:rsid w:val="009E160A"/>
    <w:rsid w:val="009E174D"/>
    <w:rsid w:val="009E184E"/>
    <w:rsid w:val="009E26F9"/>
    <w:rsid w:val="009E436A"/>
    <w:rsid w:val="009E4FDE"/>
    <w:rsid w:val="009E5A1C"/>
    <w:rsid w:val="009E5D0E"/>
    <w:rsid w:val="009E6FDB"/>
    <w:rsid w:val="009F224D"/>
    <w:rsid w:val="009F3337"/>
    <w:rsid w:val="009F7F6B"/>
    <w:rsid w:val="00A00425"/>
    <w:rsid w:val="00A02514"/>
    <w:rsid w:val="00A0628B"/>
    <w:rsid w:val="00A10CE9"/>
    <w:rsid w:val="00A10E34"/>
    <w:rsid w:val="00A1381B"/>
    <w:rsid w:val="00A15C4B"/>
    <w:rsid w:val="00A16303"/>
    <w:rsid w:val="00A16A9C"/>
    <w:rsid w:val="00A16B74"/>
    <w:rsid w:val="00A170A9"/>
    <w:rsid w:val="00A1756E"/>
    <w:rsid w:val="00A239BC"/>
    <w:rsid w:val="00A24FF3"/>
    <w:rsid w:val="00A25711"/>
    <w:rsid w:val="00A258E7"/>
    <w:rsid w:val="00A266AA"/>
    <w:rsid w:val="00A322D1"/>
    <w:rsid w:val="00A33396"/>
    <w:rsid w:val="00A34B67"/>
    <w:rsid w:val="00A34E93"/>
    <w:rsid w:val="00A360E5"/>
    <w:rsid w:val="00A40C8C"/>
    <w:rsid w:val="00A42A7F"/>
    <w:rsid w:val="00A4591C"/>
    <w:rsid w:val="00A45EDF"/>
    <w:rsid w:val="00A46125"/>
    <w:rsid w:val="00A46399"/>
    <w:rsid w:val="00A46735"/>
    <w:rsid w:val="00A537BA"/>
    <w:rsid w:val="00A54100"/>
    <w:rsid w:val="00A55C07"/>
    <w:rsid w:val="00A629F8"/>
    <w:rsid w:val="00A635ED"/>
    <w:rsid w:val="00A64401"/>
    <w:rsid w:val="00A6490A"/>
    <w:rsid w:val="00A65B2F"/>
    <w:rsid w:val="00A6623C"/>
    <w:rsid w:val="00A6642E"/>
    <w:rsid w:val="00A66F67"/>
    <w:rsid w:val="00A731ED"/>
    <w:rsid w:val="00A74852"/>
    <w:rsid w:val="00A75460"/>
    <w:rsid w:val="00A77D2E"/>
    <w:rsid w:val="00A840CA"/>
    <w:rsid w:val="00A84B4C"/>
    <w:rsid w:val="00A85E2B"/>
    <w:rsid w:val="00A878AB"/>
    <w:rsid w:val="00A87D89"/>
    <w:rsid w:val="00A91A06"/>
    <w:rsid w:val="00A91AF6"/>
    <w:rsid w:val="00A937D5"/>
    <w:rsid w:val="00A93F2D"/>
    <w:rsid w:val="00A976A6"/>
    <w:rsid w:val="00AA1AD4"/>
    <w:rsid w:val="00AA1D8F"/>
    <w:rsid w:val="00AA25D4"/>
    <w:rsid w:val="00AA28BF"/>
    <w:rsid w:val="00AA6483"/>
    <w:rsid w:val="00AA7244"/>
    <w:rsid w:val="00AB16B4"/>
    <w:rsid w:val="00AB18B5"/>
    <w:rsid w:val="00AB3119"/>
    <w:rsid w:val="00AB6434"/>
    <w:rsid w:val="00AB69ED"/>
    <w:rsid w:val="00AC3830"/>
    <w:rsid w:val="00AC47DB"/>
    <w:rsid w:val="00AC599C"/>
    <w:rsid w:val="00AC6D46"/>
    <w:rsid w:val="00AC74BA"/>
    <w:rsid w:val="00AC79DE"/>
    <w:rsid w:val="00AD1FDB"/>
    <w:rsid w:val="00AD411C"/>
    <w:rsid w:val="00AD4482"/>
    <w:rsid w:val="00AD75CB"/>
    <w:rsid w:val="00AE092A"/>
    <w:rsid w:val="00AE2A8D"/>
    <w:rsid w:val="00AE555A"/>
    <w:rsid w:val="00AE79D6"/>
    <w:rsid w:val="00AF251E"/>
    <w:rsid w:val="00AF572B"/>
    <w:rsid w:val="00AF74CF"/>
    <w:rsid w:val="00B00BC1"/>
    <w:rsid w:val="00B01F40"/>
    <w:rsid w:val="00B02005"/>
    <w:rsid w:val="00B11663"/>
    <w:rsid w:val="00B11D11"/>
    <w:rsid w:val="00B13800"/>
    <w:rsid w:val="00B14F1A"/>
    <w:rsid w:val="00B15069"/>
    <w:rsid w:val="00B2032B"/>
    <w:rsid w:val="00B203AC"/>
    <w:rsid w:val="00B25875"/>
    <w:rsid w:val="00B27DE0"/>
    <w:rsid w:val="00B30524"/>
    <w:rsid w:val="00B30C06"/>
    <w:rsid w:val="00B34783"/>
    <w:rsid w:val="00B3521B"/>
    <w:rsid w:val="00B44BA4"/>
    <w:rsid w:val="00B455C5"/>
    <w:rsid w:val="00B503DB"/>
    <w:rsid w:val="00B50FAB"/>
    <w:rsid w:val="00B51BD3"/>
    <w:rsid w:val="00B52433"/>
    <w:rsid w:val="00B543EC"/>
    <w:rsid w:val="00B553B9"/>
    <w:rsid w:val="00B554ED"/>
    <w:rsid w:val="00B57519"/>
    <w:rsid w:val="00B627DE"/>
    <w:rsid w:val="00B667DA"/>
    <w:rsid w:val="00B67938"/>
    <w:rsid w:val="00B7132F"/>
    <w:rsid w:val="00B72237"/>
    <w:rsid w:val="00B737F1"/>
    <w:rsid w:val="00B755FE"/>
    <w:rsid w:val="00B7596A"/>
    <w:rsid w:val="00B83396"/>
    <w:rsid w:val="00B85FCB"/>
    <w:rsid w:val="00B861E4"/>
    <w:rsid w:val="00B904F3"/>
    <w:rsid w:val="00B90567"/>
    <w:rsid w:val="00B95F52"/>
    <w:rsid w:val="00BA2E95"/>
    <w:rsid w:val="00BA416E"/>
    <w:rsid w:val="00BA515F"/>
    <w:rsid w:val="00BA5359"/>
    <w:rsid w:val="00BA558E"/>
    <w:rsid w:val="00BA69C8"/>
    <w:rsid w:val="00BA7771"/>
    <w:rsid w:val="00BB1234"/>
    <w:rsid w:val="00BC3842"/>
    <w:rsid w:val="00BC3D25"/>
    <w:rsid w:val="00BC4EA9"/>
    <w:rsid w:val="00BC7BD9"/>
    <w:rsid w:val="00BD0AD2"/>
    <w:rsid w:val="00BD2706"/>
    <w:rsid w:val="00BE21AC"/>
    <w:rsid w:val="00BE2B0C"/>
    <w:rsid w:val="00BE5E97"/>
    <w:rsid w:val="00BE6DAE"/>
    <w:rsid w:val="00BF0642"/>
    <w:rsid w:val="00BF091A"/>
    <w:rsid w:val="00BF2233"/>
    <w:rsid w:val="00BF3206"/>
    <w:rsid w:val="00BF4012"/>
    <w:rsid w:val="00C00FCD"/>
    <w:rsid w:val="00C01B4B"/>
    <w:rsid w:val="00C02CCC"/>
    <w:rsid w:val="00C02D61"/>
    <w:rsid w:val="00C054AA"/>
    <w:rsid w:val="00C06E71"/>
    <w:rsid w:val="00C10BEC"/>
    <w:rsid w:val="00C12C14"/>
    <w:rsid w:val="00C13217"/>
    <w:rsid w:val="00C14282"/>
    <w:rsid w:val="00C2024E"/>
    <w:rsid w:val="00C20C96"/>
    <w:rsid w:val="00C21E26"/>
    <w:rsid w:val="00C2314C"/>
    <w:rsid w:val="00C24090"/>
    <w:rsid w:val="00C2712C"/>
    <w:rsid w:val="00C272D9"/>
    <w:rsid w:val="00C33530"/>
    <w:rsid w:val="00C37B7C"/>
    <w:rsid w:val="00C443F1"/>
    <w:rsid w:val="00C51466"/>
    <w:rsid w:val="00C530DF"/>
    <w:rsid w:val="00C54AE3"/>
    <w:rsid w:val="00C554F1"/>
    <w:rsid w:val="00C61C0F"/>
    <w:rsid w:val="00C65B02"/>
    <w:rsid w:val="00C66582"/>
    <w:rsid w:val="00C67747"/>
    <w:rsid w:val="00C70550"/>
    <w:rsid w:val="00C72364"/>
    <w:rsid w:val="00C737C9"/>
    <w:rsid w:val="00C75901"/>
    <w:rsid w:val="00C75CAD"/>
    <w:rsid w:val="00C812D5"/>
    <w:rsid w:val="00C833B6"/>
    <w:rsid w:val="00C84E24"/>
    <w:rsid w:val="00C86F13"/>
    <w:rsid w:val="00C86FD6"/>
    <w:rsid w:val="00C90383"/>
    <w:rsid w:val="00C91391"/>
    <w:rsid w:val="00C92145"/>
    <w:rsid w:val="00C959C8"/>
    <w:rsid w:val="00C965B8"/>
    <w:rsid w:val="00C97C98"/>
    <w:rsid w:val="00CA136E"/>
    <w:rsid w:val="00CA4118"/>
    <w:rsid w:val="00CA71D3"/>
    <w:rsid w:val="00CB546A"/>
    <w:rsid w:val="00CC19A0"/>
    <w:rsid w:val="00CC2C46"/>
    <w:rsid w:val="00CC4DFE"/>
    <w:rsid w:val="00CD3632"/>
    <w:rsid w:val="00CD438E"/>
    <w:rsid w:val="00CD571F"/>
    <w:rsid w:val="00CE3E5B"/>
    <w:rsid w:val="00CE4FAD"/>
    <w:rsid w:val="00CF66E9"/>
    <w:rsid w:val="00CF7ED7"/>
    <w:rsid w:val="00D01526"/>
    <w:rsid w:val="00D021C7"/>
    <w:rsid w:val="00D036DC"/>
    <w:rsid w:val="00D04893"/>
    <w:rsid w:val="00D072AC"/>
    <w:rsid w:val="00D0740B"/>
    <w:rsid w:val="00D07442"/>
    <w:rsid w:val="00D140DC"/>
    <w:rsid w:val="00D159B0"/>
    <w:rsid w:val="00D20CD0"/>
    <w:rsid w:val="00D2146C"/>
    <w:rsid w:val="00D216C2"/>
    <w:rsid w:val="00D221F1"/>
    <w:rsid w:val="00D22F11"/>
    <w:rsid w:val="00D24285"/>
    <w:rsid w:val="00D2552D"/>
    <w:rsid w:val="00D25C16"/>
    <w:rsid w:val="00D3254A"/>
    <w:rsid w:val="00D329DC"/>
    <w:rsid w:val="00D32FBE"/>
    <w:rsid w:val="00D3395B"/>
    <w:rsid w:val="00D353EA"/>
    <w:rsid w:val="00D37839"/>
    <w:rsid w:val="00D413A1"/>
    <w:rsid w:val="00D41B3F"/>
    <w:rsid w:val="00D455D3"/>
    <w:rsid w:val="00D461C3"/>
    <w:rsid w:val="00D46D7B"/>
    <w:rsid w:val="00D474D2"/>
    <w:rsid w:val="00D4767C"/>
    <w:rsid w:val="00D522C3"/>
    <w:rsid w:val="00D55165"/>
    <w:rsid w:val="00D55CCF"/>
    <w:rsid w:val="00D64401"/>
    <w:rsid w:val="00D70068"/>
    <w:rsid w:val="00D71BF7"/>
    <w:rsid w:val="00D7335A"/>
    <w:rsid w:val="00D7499E"/>
    <w:rsid w:val="00D7590F"/>
    <w:rsid w:val="00D82CA5"/>
    <w:rsid w:val="00D839A7"/>
    <w:rsid w:val="00D8509B"/>
    <w:rsid w:val="00D8577C"/>
    <w:rsid w:val="00D85F00"/>
    <w:rsid w:val="00D907C0"/>
    <w:rsid w:val="00D911BD"/>
    <w:rsid w:val="00D92BC8"/>
    <w:rsid w:val="00D94A9A"/>
    <w:rsid w:val="00D9777B"/>
    <w:rsid w:val="00DB0087"/>
    <w:rsid w:val="00DB5EA8"/>
    <w:rsid w:val="00DC075C"/>
    <w:rsid w:val="00DC15E4"/>
    <w:rsid w:val="00DC173A"/>
    <w:rsid w:val="00DC42D4"/>
    <w:rsid w:val="00DC447E"/>
    <w:rsid w:val="00DC68CD"/>
    <w:rsid w:val="00DD19EA"/>
    <w:rsid w:val="00DD34FE"/>
    <w:rsid w:val="00DD5939"/>
    <w:rsid w:val="00DD7C62"/>
    <w:rsid w:val="00DE386F"/>
    <w:rsid w:val="00DE41C0"/>
    <w:rsid w:val="00DF009F"/>
    <w:rsid w:val="00DF5597"/>
    <w:rsid w:val="00DF73AB"/>
    <w:rsid w:val="00E04800"/>
    <w:rsid w:val="00E10537"/>
    <w:rsid w:val="00E13FED"/>
    <w:rsid w:val="00E14F3C"/>
    <w:rsid w:val="00E200B2"/>
    <w:rsid w:val="00E20FF7"/>
    <w:rsid w:val="00E21A16"/>
    <w:rsid w:val="00E225F8"/>
    <w:rsid w:val="00E235FE"/>
    <w:rsid w:val="00E313A1"/>
    <w:rsid w:val="00E331BB"/>
    <w:rsid w:val="00E35574"/>
    <w:rsid w:val="00E372D2"/>
    <w:rsid w:val="00E4300D"/>
    <w:rsid w:val="00E446D8"/>
    <w:rsid w:val="00E52285"/>
    <w:rsid w:val="00E532F0"/>
    <w:rsid w:val="00E533B1"/>
    <w:rsid w:val="00E56D86"/>
    <w:rsid w:val="00E56F95"/>
    <w:rsid w:val="00E60D18"/>
    <w:rsid w:val="00E62156"/>
    <w:rsid w:val="00E62746"/>
    <w:rsid w:val="00E64A5B"/>
    <w:rsid w:val="00E72481"/>
    <w:rsid w:val="00E72E03"/>
    <w:rsid w:val="00E73C98"/>
    <w:rsid w:val="00E85887"/>
    <w:rsid w:val="00E8774A"/>
    <w:rsid w:val="00E93210"/>
    <w:rsid w:val="00E95BBE"/>
    <w:rsid w:val="00E96400"/>
    <w:rsid w:val="00E96AEA"/>
    <w:rsid w:val="00EA09A7"/>
    <w:rsid w:val="00EA48BF"/>
    <w:rsid w:val="00EA5B6D"/>
    <w:rsid w:val="00EA5EC7"/>
    <w:rsid w:val="00EA6552"/>
    <w:rsid w:val="00EA723D"/>
    <w:rsid w:val="00EB02D5"/>
    <w:rsid w:val="00EB2F89"/>
    <w:rsid w:val="00EB371A"/>
    <w:rsid w:val="00EB5F61"/>
    <w:rsid w:val="00EB6D09"/>
    <w:rsid w:val="00EB7095"/>
    <w:rsid w:val="00EB754D"/>
    <w:rsid w:val="00EB7E5A"/>
    <w:rsid w:val="00EC1BF4"/>
    <w:rsid w:val="00EC2414"/>
    <w:rsid w:val="00EC3B9F"/>
    <w:rsid w:val="00ED1A85"/>
    <w:rsid w:val="00ED4329"/>
    <w:rsid w:val="00ED447B"/>
    <w:rsid w:val="00ED4484"/>
    <w:rsid w:val="00ED4DE6"/>
    <w:rsid w:val="00ED4E30"/>
    <w:rsid w:val="00ED7279"/>
    <w:rsid w:val="00ED76D1"/>
    <w:rsid w:val="00ED7AB9"/>
    <w:rsid w:val="00EE09EF"/>
    <w:rsid w:val="00EE3C7A"/>
    <w:rsid w:val="00EE7CD8"/>
    <w:rsid w:val="00EF1694"/>
    <w:rsid w:val="00EF2220"/>
    <w:rsid w:val="00EF315F"/>
    <w:rsid w:val="00EF7FC2"/>
    <w:rsid w:val="00F00372"/>
    <w:rsid w:val="00F027DD"/>
    <w:rsid w:val="00F03CD2"/>
    <w:rsid w:val="00F103F2"/>
    <w:rsid w:val="00F1328A"/>
    <w:rsid w:val="00F14366"/>
    <w:rsid w:val="00F17984"/>
    <w:rsid w:val="00F17F13"/>
    <w:rsid w:val="00F23BAE"/>
    <w:rsid w:val="00F244C3"/>
    <w:rsid w:val="00F2558A"/>
    <w:rsid w:val="00F278C4"/>
    <w:rsid w:val="00F31974"/>
    <w:rsid w:val="00F344C1"/>
    <w:rsid w:val="00F3592A"/>
    <w:rsid w:val="00F4074E"/>
    <w:rsid w:val="00F41534"/>
    <w:rsid w:val="00F428F0"/>
    <w:rsid w:val="00F45A90"/>
    <w:rsid w:val="00F529E3"/>
    <w:rsid w:val="00F53225"/>
    <w:rsid w:val="00F541A2"/>
    <w:rsid w:val="00F55343"/>
    <w:rsid w:val="00F63260"/>
    <w:rsid w:val="00F6615C"/>
    <w:rsid w:val="00F67206"/>
    <w:rsid w:val="00F676EB"/>
    <w:rsid w:val="00F71C63"/>
    <w:rsid w:val="00F741DF"/>
    <w:rsid w:val="00F75C11"/>
    <w:rsid w:val="00F77047"/>
    <w:rsid w:val="00F77A8D"/>
    <w:rsid w:val="00F83652"/>
    <w:rsid w:val="00F85EFA"/>
    <w:rsid w:val="00F92504"/>
    <w:rsid w:val="00F950C1"/>
    <w:rsid w:val="00FA2E14"/>
    <w:rsid w:val="00FA3028"/>
    <w:rsid w:val="00FA39E2"/>
    <w:rsid w:val="00FA470B"/>
    <w:rsid w:val="00FA5544"/>
    <w:rsid w:val="00FA7CC6"/>
    <w:rsid w:val="00FB7DEE"/>
    <w:rsid w:val="00FC0225"/>
    <w:rsid w:val="00FC2293"/>
    <w:rsid w:val="00FC4307"/>
    <w:rsid w:val="00FC5121"/>
    <w:rsid w:val="00FC56ED"/>
    <w:rsid w:val="00FC6863"/>
    <w:rsid w:val="00FC712E"/>
    <w:rsid w:val="00FC7D10"/>
    <w:rsid w:val="00FD22D8"/>
    <w:rsid w:val="00FD282D"/>
    <w:rsid w:val="00FD2B5E"/>
    <w:rsid w:val="00FD585A"/>
    <w:rsid w:val="00FE112A"/>
    <w:rsid w:val="00FE3CFE"/>
    <w:rsid w:val="00FF13F7"/>
    <w:rsid w:val="00FF5937"/>
    <w:rsid w:val="00FF5CC5"/>
    <w:rsid w:val="00FF6A9C"/>
    <w:rsid w:val="00FF7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B26167"/>
  <w14:defaultImageDpi w14:val="0"/>
  <w15:docId w15:val="{CAA2B5C6-AB00-4773-B15F-5A10A24AF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C51466"/>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EC1BF4"/>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292EE2"/>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51466"/>
    <w:rPr>
      <w:rFonts w:ascii="Calibri Light" w:eastAsia="Times New Roman" w:hAnsi="Calibri Light" w:cs="Times New Roman"/>
      <w:b/>
      <w:bCs/>
      <w:kern w:val="32"/>
      <w:sz w:val="32"/>
      <w:szCs w:val="32"/>
    </w:rPr>
  </w:style>
  <w:style w:type="character" w:customStyle="1" w:styleId="Heading2Char">
    <w:name w:val="Heading 2 Char"/>
    <w:link w:val="Heading2"/>
    <w:uiPriority w:val="9"/>
    <w:locked/>
    <w:rsid w:val="00EC1BF4"/>
    <w:rPr>
      <w:rFonts w:ascii="Calibri Light" w:eastAsia="Times New Roman" w:hAnsi="Calibri Light" w:cs="Times New Roman"/>
      <w:b/>
      <w:bCs/>
      <w:i/>
      <w:iCs/>
      <w:sz w:val="28"/>
      <w:szCs w:val="28"/>
    </w:rPr>
  </w:style>
  <w:style w:type="character" w:customStyle="1" w:styleId="Heading3Char">
    <w:name w:val="Heading 3 Char"/>
    <w:link w:val="Heading3"/>
    <w:uiPriority w:val="9"/>
    <w:locked/>
    <w:rsid w:val="00292EE2"/>
    <w:rPr>
      <w:rFonts w:ascii="Calibri Light" w:eastAsia="Times New Roman" w:hAnsi="Calibri Light" w:cs="Times New Roman"/>
      <w:b/>
      <w:bCs/>
      <w:sz w:val="26"/>
      <w:szCs w:val="26"/>
    </w:rPr>
  </w:style>
  <w:style w:type="character" w:styleId="IntenseReference">
    <w:name w:val="Intense Reference"/>
    <w:uiPriority w:val="32"/>
    <w:qFormat/>
    <w:rsid w:val="008D37E6"/>
    <w:rPr>
      <w:rFonts w:cs="Times New Roman"/>
      <w:b/>
      <w:bCs/>
      <w:smallCaps/>
      <w:color w:val="5B9BD5"/>
      <w:spacing w:val="5"/>
    </w:rPr>
  </w:style>
  <w:style w:type="character" w:styleId="Hyperlink">
    <w:name w:val="Hyperlink"/>
    <w:uiPriority w:val="99"/>
    <w:unhideWhenUsed/>
    <w:rsid w:val="00185864"/>
    <w:rPr>
      <w:rFonts w:cs="Times New Roman"/>
      <w:color w:val="0563C1"/>
      <w:u w:val="single"/>
    </w:rPr>
  </w:style>
  <w:style w:type="character" w:styleId="FollowedHyperlink">
    <w:name w:val="FollowedHyperlink"/>
    <w:uiPriority w:val="99"/>
    <w:semiHidden/>
    <w:unhideWhenUsed/>
    <w:rsid w:val="00185864"/>
    <w:rPr>
      <w:rFonts w:cs="Times New Roman"/>
      <w:color w:val="954F72"/>
      <w:u w:val="single"/>
    </w:rPr>
  </w:style>
  <w:style w:type="paragraph" w:styleId="TOCHeading">
    <w:name w:val="TOC Heading"/>
    <w:basedOn w:val="Heading1"/>
    <w:next w:val="Normal"/>
    <w:uiPriority w:val="39"/>
    <w:unhideWhenUsed/>
    <w:qFormat/>
    <w:rsid w:val="00F14366"/>
    <w:pPr>
      <w:keepLines/>
      <w:spacing w:after="0"/>
      <w:outlineLvl w:val="9"/>
    </w:pPr>
    <w:rPr>
      <w:b w:val="0"/>
      <w:bCs w:val="0"/>
      <w:color w:val="2E74B5"/>
      <w:kern w:val="0"/>
    </w:rPr>
  </w:style>
  <w:style w:type="paragraph" w:styleId="TOC1">
    <w:name w:val="toc 1"/>
    <w:basedOn w:val="Normal"/>
    <w:next w:val="Normal"/>
    <w:autoRedefine/>
    <w:uiPriority w:val="39"/>
    <w:unhideWhenUsed/>
    <w:rsid w:val="00F14366"/>
  </w:style>
  <w:style w:type="paragraph" w:styleId="TOC2">
    <w:name w:val="toc 2"/>
    <w:basedOn w:val="Normal"/>
    <w:next w:val="Normal"/>
    <w:autoRedefine/>
    <w:uiPriority w:val="39"/>
    <w:unhideWhenUsed/>
    <w:rsid w:val="00702E5E"/>
    <w:pPr>
      <w:ind w:left="220"/>
    </w:pPr>
  </w:style>
  <w:style w:type="paragraph" w:styleId="TOC3">
    <w:name w:val="toc 3"/>
    <w:basedOn w:val="Normal"/>
    <w:next w:val="Normal"/>
    <w:autoRedefine/>
    <w:uiPriority w:val="39"/>
    <w:unhideWhenUsed/>
    <w:rsid w:val="008720A2"/>
    <w:pPr>
      <w:ind w:left="440"/>
    </w:pPr>
  </w:style>
  <w:style w:type="paragraph" w:styleId="Header">
    <w:name w:val="header"/>
    <w:basedOn w:val="Normal"/>
    <w:link w:val="HeaderChar"/>
    <w:uiPriority w:val="99"/>
    <w:unhideWhenUsed/>
    <w:rsid w:val="008D316C"/>
    <w:pPr>
      <w:tabs>
        <w:tab w:val="center" w:pos="4680"/>
        <w:tab w:val="right" w:pos="9360"/>
      </w:tabs>
    </w:pPr>
  </w:style>
  <w:style w:type="character" w:customStyle="1" w:styleId="HeaderChar">
    <w:name w:val="Header Char"/>
    <w:link w:val="Header"/>
    <w:uiPriority w:val="99"/>
    <w:rsid w:val="008D316C"/>
    <w:rPr>
      <w:sz w:val="22"/>
      <w:szCs w:val="22"/>
    </w:rPr>
  </w:style>
  <w:style w:type="paragraph" w:styleId="Footer">
    <w:name w:val="footer"/>
    <w:basedOn w:val="Normal"/>
    <w:link w:val="FooterChar"/>
    <w:uiPriority w:val="99"/>
    <w:unhideWhenUsed/>
    <w:rsid w:val="008D316C"/>
    <w:pPr>
      <w:tabs>
        <w:tab w:val="center" w:pos="4680"/>
        <w:tab w:val="right" w:pos="9360"/>
      </w:tabs>
    </w:pPr>
  </w:style>
  <w:style w:type="character" w:customStyle="1" w:styleId="FooterChar">
    <w:name w:val="Footer Char"/>
    <w:link w:val="Footer"/>
    <w:uiPriority w:val="99"/>
    <w:rsid w:val="008D316C"/>
    <w:rPr>
      <w:sz w:val="22"/>
      <w:szCs w:val="22"/>
    </w:rPr>
  </w:style>
  <w:style w:type="paragraph" w:styleId="ListParagraph">
    <w:name w:val="List Paragraph"/>
    <w:basedOn w:val="Normal"/>
    <w:uiPriority w:val="34"/>
    <w:qFormat/>
    <w:rsid w:val="003D3487"/>
    <w:pPr>
      <w:ind w:left="720"/>
      <w:contextualSpacing/>
    </w:pPr>
    <w:rPr>
      <w:rFonts w:eastAsia="Calibri"/>
    </w:rPr>
  </w:style>
  <w:style w:type="table" w:styleId="TableGrid">
    <w:name w:val="Table Grid"/>
    <w:basedOn w:val="TableNormal"/>
    <w:uiPriority w:val="39"/>
    <w:rsid w:val="00A16A9C"/>
    <w:rPr>
      <w:rFonts w:eastAsia="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A16A9C"/>
    <w:pPr>
      <w:autoSpaceDE w:val="0"/>
      <w:autoSpaceDN w:val="0"/>
      <w:adjustRightInd w:val="0"/>
    </w:pPr>
    <w:rPr>
      <w:rFonts w:ascii="Arial" w:eastAsia="Calibri" w:hAnsi="Arial" w:cs="Arial"/>
      <w:color w:val="000000"/>
      <w:sz w:val="24"/>
      <w:szCs w:val="24"/>
    </w:rPr>
  </w:style>
  <w:style w:type="character" w:customStyle="1" w:styleId="apple-converted-space">
    <w:name w:val="apple-converted-space"/>
    <w:rsid w:val="007630F2"/>
  </w:style>
  <w:style w:type="character" w:styleId="Emphasis">
    <w:name w:val="Emphasis"/>
    <w:uiPriority w:val="20"/>
    <w:qFormat/>
    <w:rsid w:val="007630F2"/>
    <w:rPr>
      <w:i/>
      <w:iCs/>
    </w:rPr>
  </w:style>
  <w:style w:type="table" w:styleId="PlainTable3">
    <w:name w:val="Plain Table 3"/>
    <w:basedOn w:val="TableNormal"/>
    <w:uiPriority w:val="43"/>
    <w:rsid w:val="0080107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5209317">
      <w:bodyDiv w:val="1"/>
      <w:marLeft w:val="0"/>
      <w:marRight w:val="0"/>
      <w:marTop w:val="0"/>
      <w:marBottom w:val="0"/>
      <w:divBdr>
        <w:top w:val="none" w:sz="0" w:space="0" w:color="auto"/>
        <w:left w:val="none" w:sz="0" w:space="0" w:color="auto"/>
        <w:bottom w:val="none" w:sz="0" w:space="0" w:color="auto"/>
        <w:right w:val="none" w:sz="0" w:space="0" w:color="auto"/>
      </w:divBdr>
    </w:div>
    <w:div w:id="1194542538">
      <w:bodyDiv w:val="1"/>
      <w:marLeft w:val="0"/>
      <w:marRight w:val="0"/>
      <w:marTop w:val="0"/>
      <w:marBottom w:val="0"/>
      <w:divBdr>
        <w:top w:val="none" w:sz="0" w:space="0" w:color="auto"/>
        <w:left w:val="none" w:sz="0" w:space="0" w:color="auto"/>
        <w:bottom w:val="none" w:sz="0" w:space="0" w:color="auto"/>
        <w:right w:val="none" w:sz="0" w:space="0" w:color="auto"/>
      </w:divBdr>
    </w:div>
    <w:div w:id="187604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supreetnayak.com/img/portfolio/fullsize/DWReport.pdf" TargetMode="External"/><Relationship Id="rId50" Type="http://schemas.openxmlformats.org/officeDocument/2006/relationships/hyperlink" Target="https://research.chicagobooth.edu/marketing/databases/dominicks/docs/2002_Why_Do_Manufacturers.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yperlink" Target="https://research.chicagobooth.edu/marketing/databases/dominicks/docs/2007-WhyDoSomePricesDrops.pdf"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s://en.wikipedia.org/wiki/Dominick's" TargetMode="External"/><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research.chicagobooth.edu/marketing/databases/dominicks/docs/2002_Why_Do_Manufacturers.pdf"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research.chicagobooth.edu/marketing/databases/dominicks/papers.aspx"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research.chicagobooth.edu/marketing/databases/dominicks/docs/1995-Quality-TierCompetition.pdf"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research.chicagobooth.edu/marketing/databases/dominicks/docs/1994-shelfmanagement.pdf"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www.chicagobooth.edu/research/kilts/marketing-databases/dominicks/demo" TargetMode="External"/><Relationship Id="rId57" Type="http://schemas.openxmlformats.org/officeDocument/2006/relationships/header" Target="header3.xml"/><Relationship Id="rId10" Type="http://schemas.openxmlformats.org/officeDocument/2006/relationships/hyperlink" Target="https://research.chicagobooth.edu/marketing/databases/dominicks/docs/1995-Quality-TierCompetition.pdf"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yperlink" Target="https://research.chicagobooth.edu/marketing/databases/dominicks/docs/2007-WhyDoSomePricesDrops.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B6E0B-E39A-4C46-B4B1-2F7E7A127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C5E4E213.dotm</Template>
  <TotalTime>1646</TotalTime>
  <Pages>34</Pages>
  <Words>4731</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Parvez Rafi</dc:creator>
  <cp:keywords/>
  <dc:description/>
  <cp:lastModifiedBy>Shetty, Sharvil Shashidhara S</cp:lastModifiedBy>
  <cp:revision>964</cp:revision>
  <dcterms:created xsi:type="dcterms:W3CDTF">2017-02-28T18:25:00Z</dcterms:created>
  <dcterms:modified xsi:type="dcterms:W3CDTF">2017-03-02T18:03:00Z</dcterms:modified>
</cp:coreProperties>
</file>